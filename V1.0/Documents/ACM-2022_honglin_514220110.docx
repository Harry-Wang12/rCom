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25892083" w14:textId="4E708B6E" w:rsidR="00480197" w:rsidRPr="00586A35" w:rsidRDefault="00DC6E11" w:rsidP="00586A35">
      <w:pPr>
        <w:pStyle w:val="Authors"/>
        <w:jc w:val="center"/>
        <w:rPr>
          <w14:ligatures w14:val="standard"/>
        </w:rPr>
      </w:pPr>
      <w:proofErr w:type="spellStart"/>
      <w:r>
        <w:rPr>
          <w:rStyle w:val="Surname"/>
          <w14:ligatures w14:val="standard"/>
        </w:rPr>
        <w:t>xxxxx</w:t>
      </w:r>
      <w:proofErr w:type="spellEnd"/>
      <w:r w:rsidR="00480197" w:rsidRPr="00586A35">
        <w:rPr>
          <w14:ligatures w14:val="standard"/>
        </w:rPr>
        <w:br/>
      </w:r>
      <w:r w:rsidR="00480197" w:rsidRPr="00586A35">
        <w:rPr>
          <w:rStyle w:val="OrgDiv"/>
          <w:color w:val="auto"/>
          <w:sz w:val="20"/>
          <w14:ligatures w14:val="standard"/>
        </w:rPr>
        <w:t xml:space="preserve"> </w:t>
      </w:r>
      <w:r w:rsidR="00D92A15" w:rsidRPr="00F72625">
        <w:rPr>
          <w:rStyle w:val="OrgDiv"/>
          <w:color w:val="auto"/>
          <w:sz w:val="20"/>
          <w14:ligatures w14:val="standard"/>
        </w:rPr>
        <w:t>Computer Sci</w:t>
      </w:r>
      <w:r w:rsidR="00D92A15">
        <w:rPr>
          <w:rStyle w:val="OrgDiv"/>
          <w:color w:val="auto"/>
          <w:sz w:val="20"/>
          <w14:ligatures w14:val="standard"/>
        </w:rPr>
        <w:t>.</w:t>
      </w:r>
      <w:r w:rsidR="00D92A15" w:rsidRPr="00F72625">
        <w:rPr>
          <w:rStyle w:val="OrgDiv"/>
          <w:color w:val="auto"/>
          <w:sz w:val="20"/>
          <w14:ligatures w14:val="standard"/>
        </w:rPr>
        <w:t xml:space="preserve"> and Eng</w:t>
      </w:r>
      <w:r w:rsidR="00D92A15">
        <w:rPr>
          <w:rStyle w:val="OrgDiv"/>
          <w:color w:val="auto"/>
          <w:sz w:val="20"/>
          <w14:ligatures w14:val="standard"/>
        </w:rPr>
        <w:t>r.</w:t>
      </w:r>
      <w:r w:rsidR="00D92A15" w:rsidRPr="00F72625">
        <w:rPr>
          <w:rStyle w:val="OrgDiv"/>
          <w:color w:val="auto"/>
          <w:sz w:val="20"/>
          <w14:ligatures w14:val="standard"/>
        </w:rPr>
        <w:t xml:space="preserve"> Dept</w:t>
      </w:r>
      <w:r w:rsidR="00D92A15">
        <w:rPr>
          <w:rStyle w:val="OrgDiv"/>
          <w:color w:val="auto"/>
          <w:sz w:val="20"/>
          <w14:ligatures w14:val="standard"/>
        </w:rPr>
        <w:t>.</w:t>
      </w:r>
      <w:r w:rsidR="00D92A15" w:rsidRPr="00F72625">
        <w:rPr>
          <w:rStyle w:val="OrgDiv"/>
          <w:color w:val="auto"/>
          <w:sz w:val="20"/>
          <w14:ligatures w14:val="standard"/>
        </w:rPr>
        <w:t xml:space="preserve">, </w:t>
      </w:r>
      <w:r w:rsidR="00D92A15">
        <w:rPr>
          <w:rStyle w:val="OrgDiv"/>
          <w:color w:val="auto"/>
          <w:sz w:val="20"/>
          <w14:ligatures w14:val="standard"/>
        </w:rPr>
        <w:t xml:space="preserve">      </w:t>
      </w:r>
      <w:r w:rsidR="00D92A15" w:rsidRPr="00F72625">
        <w:rPr>
          <w:rStyle w:val="OrgDiv"/>
          <w:color w:val="auto"/>
          <w:sz w:val="20"/>
          <w14:ligatures w14:val="standard"/>
        </w:rPr>
        <w:t>Univ</w:t>
      </w:r>
      <w:r w:rsidR="00D92A15">
        <w:rPr>
          <w:rStyle w:val="OrgDiv"/>
          <w:color w:val="auto"/>
          <w:sz w:val="20"/>
          <w14:ligatures w14:val="standard"/>
        </w:rPr>
        <w:t>.</w:t>
      </w:r>
      <w:r w:rsidR="00D92A15" w:rsidRPr="00F72625">
        <w:rPr>
          <w:rStyle w:val="OrgDiv"/>
          <w:color w:val="auto"/>
          <w:sz w:val="20"/>
          <w14:ligatures w14:val="standard"/>
        </w:rPr>
        <w:t xml:space="preserve"> of Connecticut, Storrs, USA</w:t>
      </w:r>
      <w:r w:rsidR="00480197" w:rsidRPr="00586A35">
        <w:rPr>
          <w:sz w:val="20"/>
          <w14:ligatures w14:val="standard"/>
        </w:rPr>
        <w:t xml:space="preserve"> </w:t>
      </w:r>
      <w:hyperlink r:id="rId13" w:history="1">
        <w:r w:rsidR="00480197" w:rsidRPr="00C14A4F">
          <w:rPr>
            <w:rStyle w:val="Hyperlink"/>
            <w:color w:val="auto"/>
            <w:u w:val="none"/>
            <w14:ligatures w14:val="standard"/>
          </w:rPr>
          <w:t>email@email.com</w:t>
        </w:r>
      </w:hyperlink>
    </w:p>
    <w:p w14:paraId="18B0FC30" w14:textId="3E70260E" w:rsidR="00480197" w:rsidRPr="00586A35" w:rsidRDefault="00411B58" w:rsidP="00586A35">
      <w:pPr>
        <w:pStyle w:val="Authors"/>
        <w:jc w:val="center"/>
        <w:rPr>
          <w14:ligatures w14:val="standard"/>
        </w:rPr>
      </w:pPr>
      <w:r>
        <w:rPr>
          <w:rStyle w:val="Surname"/>
          <w14:ligatures w14:val="standard"/>
        </w:rPr>
        <w:t>Chenyu Zhang</w:t>
      </w:r>
      <w:r w:rsidR="00480197" w:rsidRPr="00586A35">
        <w:rPr>
          <w14:ligatures w14:val="standard"/>
        </w:rPr>
        <w:br/>
      </w:r>
      <w:r w:rsidR="00480197"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4E305B2F" w14:textId="09FA0C0C" w:rsidR="00411B58" w:rsidRPr="00586A35" w:rsidRDefault="00DC6E11" w:rsidP="00411B58">
      <w:pPr>
        <w:pStyle w:val="Authors"/>
        <w:jc w:val="center"/>
        <w:rPr>
          <w14:ligatures w14:val="standard"/>
        </w:rPr>
      </w:pPr>
      <w:proofErr w:type="spellStart"/>
      <w:r>
        <w:rPr>
          <w:rStyle w:val="FirstName"/>
          <w14:ligatures w14:val="standard"/>
        </w:rPr>
        <w:t>xxxx</w:t>
      </w:r>
      <w:proofErr w:type="spellEnd"/>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11B58">
        <w:rPr>
          <w:rStyle w:val="Email"/>
          <w:color w:val="auto"/>
          <w:sz w:val="20"/>
          <w14:ligatures w14:val="standard"/>
        </w:rPr>
        <w:t>honglin.wang@uconn.edu</w:t>
      </w:r>
    </w:p>
    <w:p w14:paraId="302708E5" w14:textId="77777777" w:rsidR="00411B58" w:rsidRPr="00586A35" w:rsidRDefault="00411B58" w:rsidP="00411B58">
      <w:pPr>
        <w:pStyle w:val="Authors"/>
        <w:jc w:val="center"/>
        <w:rPr>
          <w14:ligatures w14:val="standard"/>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C14A4F">
          <w:rPr>
            <w:rStyle w:val="Hyperlink"/>
            <w:color w:val="auto"/>
            <w:u w:val="none"/>
            <w14:ligatures w14:val="standard"/>
          </w:rPr>
          <w:t>email@email.com</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33B624B5" w14:textId="20F555D1" w:rsidR="00480197" w:rsidRPr="00A02654" w:rsidRDefault="00480197" w:rsidP="00EE4576">
      <w:pPr>
        <w:pStyle w:val="Abstract"/>
        <w:jc w:val="left"/>
        <w:rPr>
          <w:rFonts w:ascii="Cambria Math" w:hAnsi="Cambria Math" w:cs="Linux Libertine"/>
          <w:bCs/>
          <w:iCs/>
          <w:szCs w:val="18"/>
          <w:lang w:val="fr-FR" w:eastAsia="ja-JP"/>
          <w14:ligatures w14:val="standard"/>
        </w:rPr>
      </w:pPr>
      <w:r w:rsidRPr="00A02654">
        <w:rPr>
          <w:rFonts w:ascii="Cambria Math" w:hAnsi="Cambria Math" w:cs="Linux Libertine"/>
          <w:bCs/>
          <w:iCs/>
          <w:szCs w:val="18"/>
          <w:lang w:val="fr-FR" w:eastAsia="ja-JP"/>
          <w14:ligatures w14:val="standard"/>
        </w:rPr>
        <w:t xml:space="preserve">The </w:t>
      </w:r>
      <w:proofErr w:type="spellStart"/>
      <w:r w:rsidRPr="00A02654">
        <w:rPr>
          <w:rFonts w:ascii="Cambria Math" w:hAnsi="Cambria Math" w:cs="Linux Libertine"/>
          <w:bCs/>
          <w:iCs/>
          <w:szCs w:val="18"/>
          <w:lang w:val="fr-FR" w:eastAsia="ja-JP"/>
          <w14:ligatures w14:val="standard"/>
        </w:rPr>
        <w:t>foundation</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complex</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intercellular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responses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map</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advances</w:t>
      </w:r>
      <w:proofErr w:type="spellEnd"/>
      <w:r w:rsidRPr="00A02654">
        <w:rPr>
          <w:rFonts w:ascii="Cambria Math" w:hAnsi="Cambria Math" w:cs="Linux Libertine"/>
          <w:bCs/>
          <w:iCs/>
          <w:szCs w:val="18"/>
          <w:lang w:val="fr-FR" w:eastAsia="ja-JP"/>
          <w14:ligatures w14:val="standard"/>
        </w:rPr>
        <w:t xml:space="preserve"> of single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RNA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sequencing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technology</w:t>
      </w:r>
      <w:proofErr w:type="spellEnd"/>
      <w:r w:rsidRPr="00A02654">
        <w:rPr>
          <w:rFonts w:ascii="Cambria Math" w:hAnsi="Cambria Math" w:cs="Linux Libertine"/>
          <w:bCs/>
          <w:iCs/>
          <w:szCs w:val="18"/>
          <w:lang w:val="fr-FR" w:eastAsia="ja-JP"/>
          <w14:ligatures w14:val="standard"/>
        </w:rPr>
        <w:t xml:space="preserve">, and </w:t>
      </w:r>
      <w:proofErr w:type="spellStart"/>
      <w:r w:rsidRPr="00A02654">
        <w:rPr>
          <w:rFonts w:ascii="Cambria Math" w:hAnsi="Cambria Math" w:cs="Linux Libertine"/>
          <w:bCs/>
          <w:iCs/>
          <w:szCs w:val="18"/>
          <w:lang w:val="fr-FR" w:eastAsia="ja-JP"/>
          <w14:ligatures w14:val="standard"/>
        </w:rPr>
        <w:t>easy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availability</w:t>
      </w:r>
      <w:proofErr w:type="spellEnd"/>
      <w:r w:rsidRPr="00A02654">
        <w:rPr>
          <w:rFonts w:ascii="Cambria Math" w:hAnsi="Cambria Math" w:cs="Linux Libertine"/>
          <w:bCs/>
          <w:iCs/>
          <w:szCs w:val="18"/>
          <w:lang w:val="fr-FR" w:eastAsia="ja-JP"/>
          <w14:ligatures w14:val="standard"/>
        </w:rPr>
        <w:t xml:space="preserve"> of </w:t>
      </w:r>
      <w:proofErr w:type="spellStart"/>
      <w:r w:rsidRPr="00A02654">
        <w:rPr>
          <w:rFonts w:ascii="Cambria Math" w:hAnsi="Cambria Math" w:cs="Linux Libertine"/>
          <w:bCs/>
          <w:iCs/>
          <w:szCs w:val="18"/>
          <w:lang w:val="fr-FR" w:eastAsia="ja-JP"/>
          <w14:ligatures w14:val="standard"/>
        </w:rPr>
        <w:t>scRNA</w:t>
      </w:r>
      <w:proofErr w:type="spellEnd"/>
      <w:r w:rsidRPr="00A02654">
        <w:rPr>
          <w:rFonts w:ascii="Cambria Math" w:hAnsi="Cambria Math" w:cs="Linux Libertine"/>
          <w:bCs/>
          <w:iCs/>
          <w:szCs w:val="18"/>
          <w:lang w:val="fr-FR" w:eastAsia="ja-JP"/>
          <w14:ligatures w14:val="standard"/>
        </w:rPr>
        <w:t xml:space="preserve"> data, </w:t>
      </w:r>
      <w:proofErr w:type="spellStart"/>
      <w:r w:rsidRPr="00A02654">
        <w:rPr>
          <w:rFonts w:ascii="Cambria Math" w:hAnsi="Cambria Math" w:cs="Linux Libertine"/>
          <w:bCs/>
          <w:iCs/>
          <w:szCs w:val="18"/>
          <w:lang w:val="fr-FR" w:eastAsia="ja-JP"/>
          <w14:ligatures w14:val="standard"/>
        </w:rPr>
        <w:t>several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have been </w:t>
      </w:r>
      <w:proofErr w:type="spellStart"/>
      <w:r w:rsidRPr="00A02654">
        <w:rPr>
          <w:rFonts w:ascii="Cambria Math" w:hAnsi="Cambria Math" w:cs="Linux Libertine"/>
          <w:bCs/>
          <w:iCs/>
          <w:szCs w:val="18"/>
          <w:lang w:val="fr-FR" w:eastAsia="ja-JP"/>
          <w14:ligatures w14:val="standard"/>
        </w:rPr>
        <w:t>proposed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communication by </w:t>
      </w:r>
      <w:proofErr w:type="spellStart"/>
      <w:r w:rsidRPr="00A02654">
        <w:rPr>
          <w:rFonts w:ascii="Cambria Math" w:hAnsi="Cambria Math" w:cs="Linux Libertine"/>
          <w:bCs/>
          <w:iCs/>
          <w:szCs w:val="18"/>
          <w:lang w:val="fr-FR" w:eastAsia="ja-JP"/>
          <w14:ligatures w14:val="standard"/>
        </w:rPr>
        <w:t>analyzing</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and </w:t>
      </w:r>
      <w:proofErr w:type="spellStart"/>
      <w:r w:rsidRPr="00A02654">
        <w:rPr>
          <w:rFonts w:ascii="Cambria Math" w:hAnsi="Cambria Math" w:cs="Linux Libertine"/>
          <w:bCs/>
          <w:iCs/>
          <w:szCs w:val="18"/>
          <w:lang w:val="fr-FR" w:eastAsia="ja-JP"/>
          <w14:ligatures w14:val="standard"/>
        </w:rPr>
        <w:t>their</w:t>
      </w:r>
      <w:proofErr w:type="spellEnd"/>
      <w:r w:rsidRPr="00A02654">
        <w:rPr>
          <w:rFonts w:ascii="Cambria Math" w:hAnsi="Cambria Math" w:cs="Linux Libertine"/>
          <w:bCs/>
          <w:iCs/>
          <w:szCs w:val="18"/>
          <w:lang w:val="fr-FR" w:eastAsia="ja-JP"/>
          <w14:ligatures w14:val="standard"/>
        </w:rPr>
        <w:t xml:space="preserve"> expressions in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-pairs.  </w:t>
      </w:r>
      <w:proofErr w:type="spellStart"/>
      <w:r w:rsidRPr="00A02654">
        <w:rPr>
          <w:rFonts w:ascii="Cambria Math" w:hAnsi="Cambria Math" w:cs="Linux Libertine"/>
          <w:bCs/>
          <w:iCs/>
          <w:szCs w:val="18"/>
          <w:lang w:val="fr-FR" w:eastAsia="ja-JP"/>
          <w14:ligatures w14:val="standard"/>
        </w:rPr>
        <w:t>However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these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methods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consider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only</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Pr>
          <w:rFonts w:ascii="Cambria Math" w:hAnsi="Cambria Math" w:cs="Linux Libertine"/>
          <w:bCs/>
          <w:iCs/>
          <w:szCs w:val="18"/>
          <w:lang w:val="fr-FR" w:eastAsia="ja-JP"/>
          <w14:ligatures w14:val="standard"/>
        </w:rPr>
        <w:t xml:space="preserve"> </w:t>
      </w:r>
      <w:r w:rsidRPr="00A02654">
        <w:rPr>
          <w:rFonts w:ascii="Cambria Math" w:hAnsi="Cambria Math" w:cs="Linux Libertine"/>
          <w:bCs/>
          <w:iCs/>
          <w:szCs w:val="18"/>
          <w:lang w:val="fr-FR" w:eastAsia="ja-JP"/>
          <w14:ligatures w14:val="standard"/>
        </w:rPr>
        <w:t xml:space="preserve">pairs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communication, </w:t>
      </w:r>
      <w:proofErr w:type="spellStart"/>
      <w:r w:rsidRPr="00A02654">
        <w:rPr>
          <w:rFonts w:ascii="Cambria Math" w:hAnsi="Cambria Math" w:cs="Linux Libertine"/>
          <w:bCs/>
          <w:iCs/>
          <w:szCs w:val="18"/>
          <w:lang w:val="fr-FR" w:eastAsia="ja-JP"/>
          <w14:ligatures w14:val="standard"/>
        </w:rPr>
        <w:t>thereby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missing</w:t>
      </w:r>
      <w:proofErr w:type="spellEnd"/>
      <w:r w:rsidRPr="00A02654">
        <w:rPr>
          <w:rFonts w:ascii="Cambria Math" w:hAnsi="Cambria Math" w:cs="Linux Libertine"/>
          <w:bCs/>
          <w:iCs/>
          <w:szCs w:val="18"/>
          <w:lang w:val="fr-FR" w:eastAsia="ja-JP"/>
          <w14:ligatures w14:val="standard"/>
        </w:rPr>
        <w:t xml:space="preserve"> information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known</w:t>
      </w:r>
      <w:proofErr w:type="spellEnd"/>
      <w:r w:rsidRPr="00A02654">
        <w:rPr>
          <w:rFonts w:ascii="Cambria Math" w:hAnsi="Cambria Math" w:cs="Linux Libertine"/>
          <w:bCs/>
          <w:iCs/>
          <w:szCs w:val="18"/>
          <w:lang w:val="fr-FR" w:eastAsia="ja-JP"/>
          <w14:ligatures w14:val="standard"/>
        </w:rPr>
        <w:t xml:space="preserve"> portion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upstream</w:t>
      </w:r>
      <w:proofErr w:type="spellEnd"/>
      <w:r w:rsidRPr="00A02654">
        <w:rPr>
          <w:rFonts w:ascii="Cambria Math" w:hAnsi="Cambria Math" w:cs="Linux Libertine"/>
          <w:bCs/>
          <w:iCs/>
          <w:szCs w:val="18"/>
          <w:lang w:val="fr-FR" w:eastAsia="ja-JP"/>
          <w14:ligatures w14:val="standard"/>
        </w:rPr>
        <w:t xml:space="preserve"> to ligand and </w:t>
      </w:r>
      <w:proofErr w:type="spellStart"/>
      <w:r w:rsidRPr="00A02654">
        <w:rPr>
          <w:rFonts w:ascii="Cambria Math" w:hAnsi="Cambria Math" w:cs="Linux Libertine"/>
          <w:bCs/>
          <w:iCs/>
          <w:szCs w:val="18"/>
          <w:lang w:val="fr-FR" w:eastAsia="ja-JP"/>
          <w14:ligatures w14:val="standard"/>
        </w:rPr>
        <w:t>downstream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In </w:t>
      </w:r>
      <w:proofErr w:type="spellStart"/>
      <w:r w:rsidRPr="00A02654">
        <w:rPr>
          <w:rFonts w:ascii="Cambria Math" w:hAnsi="Cambria Math" w:cs="Linux Libertine"/>
          <w:bCs/>
          <w:iCs/>
          <w:szCs w:val="18"/>
          <w:lang w:val="fr-FR" w:eastAsia="ja-JP"/>
          <w14:ligatures w14:val="standard"/>
        </w:rPr>
        <w:t>this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paper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present</w:t>
      </w:r>
      <w:proofErr w:type="spellEnd"/>
      <w:r w:rsidRPr="00A02654">
        <w:rPr>
          <w:rFonts w:ascii="Cambria Math" w:hAnsi="Cambria Math" w:cs="Linux Libertine"/>
          <w:bCs/>
          <w:iCs/>
          <w:szCs w:val="18"/>
          <w:lang w:val="fr-FR" w:eastAsia="ja-JP"/>
          <w14:ligatures w14:val="standard"/>
        </w:rPr>
        <w:t xml:space="preserve"> a </w:t>
      </w:r>
      <w:proofErr w:type="spellStart"/>
      <w:r w:rsidRPr="00A02654">
        <w:rPr>
          <w:rFonts w:ascii="Cambria Math" w:hAnsi="Cambria Math" w:cs="Linux Libertine"/>
          <w:bCs/>
          <w:iCs/>
          <w:szCs w:val="18"/>
          <w:lang w:val="fr-FR" w:eastAsia="ja-JP"/>
          <w14:ligatures w14:val="standard"/>
        </w:rPr>
        <w:t>novel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called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infers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cell-cell</w:t>
      </w:r>
      <w:proofErr w:type="spellEnd"/>
      <w:r w:rsidRPr="00A02654">
        <w:rPr>
          <w:rFonts w:ascii="Cambria Math" w:hAnsi="Cambria Math" w:cs="Linux Libertine"/>
          <w:bCs/>
          <w:iCs/>
          <w:szCs w:val="18"/>
          <w:lang w:val="fr-FR" w:eastAsia="ja-JP"/>
          <w14:ligatures w14:val="standard"/>
        </w:rPr>
        <w:t xml:space="preserve"> interactions by </w:t>
      </w:r>
      <w:proofErr w:type="spellStart"/>
      <w:r w:rsidRPr="00A02654">
        <w:rPr>
          <w:rFonts w:ascii="Cambria Math" w:hAnsi="Cambria Math" w:cs="Linux Libertine"/>
          <w:bCs/>
          <w:iCs/>
          <w:szCs w:val="18"/>
          <w:lang w:val="fr-FR" w:eastAsia="ja-JP"/>
          <w14:ligatures w14:val="standard"/>
        </w:rPr>
        <w:t>considering</w:t>
      </w:r>
      <w:proofErr w:type="spellEnd"/>
      <w:r w:rsidRPr="00A02654">
        <w:rPr>
          <w:rFonts w:ascii="Cambria Math" w:hAnsi="Cambria Math" w:cs="Linux Libertine"/>
          <w:bCs/>
          <w:iCs/>
          <w:szCs w:val="18"/>
          <w:lang w:val="fr-FR" w:eastAsia="ja-JP"/>
          <w14:ligatures w14:val="standard"/>
        </w:rPr>
        <w:t xml:space="preserve"> portions of </w:t>
      </w:r>
      <w:proofErr w:type="spellStart"/>
      <w:r w:rsidRPr="00A02654">
        <w:rPr>
          <w:rFonts w:ascii="Cambria Math" w:hAnsi="Cambria Math" w:cs="Linux Libertine"/>
          <w:bCs/>
          <w:iCs/>
          <w:szCs w:val="18"/>
          <w:lang w:val="fr-FR" w:eastAsia="ja-JP"/>
          <w14:ligatures w14:val="standard"/>
        </w:rPr>
        <w:t>pathways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directly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associated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with</w:t>
      </w:r>
      <w:proofErr w:type="spellEnd"/>
      <w:r w:rsidRPr="00A02654">
        <w:rPr>
          <w:rFonts w:ascii="Cambria Math" w:hAnsi="Cambria Math" w:cs="Linux Libertine"/>
          <w:bCs/>
          <w:iCs/>
          <w:szCs w:val="18"/>
          <w:lang w:val="fr-FR" w:eastAsia="ja-JP"/>
          <w14:ligatures w14:val="standard"/>
        </w:rPr>
        <w:t xml:space="preserve"> ligand and </w:t>
      </w:r>
      <w:proofErr w:type="spellStart"/>
      <w:r w:rsidRPr="00A02654">
        <w:rPr>
          <w:rFonts w:ascii="Cambria Math" w:hAnsi="Cambria Math" w:cs="Linux Libertine"/>
          <w:bCs/>
          <w:iCs/>
          <w:szCs w:val="18"/>
          <w:lang w:val="fr-FR" w:eastAsia="ja-JP"/>
          <w14:ligatures w14:val="standard"/>
        </w:rPr>
        <w:t>receptors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Pathway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like KEGG have </w:t>
      </w:r>
      <w:proofErr w:type="spellStart"/>
      <w:r w:rsidRPr="00A02654">
        <w:rPr>
          <w:rFonts w:ascii="Cambria Math" w:hAnsi="Cambria Math" w:cs="Linux Libertine"/>
          <w:bCs/>
          <w:iCs/>
          <w:szCs w:val="18"/>
          <w:lang w:val="fr-FR" w:eastAsia="ja-JP"/>
          <w14:ligatures w14:val="standard"/>
        </w:rPr>
        <w:t>limited</w:t>
      </w:r>
      <w:proofErr w:type="spellEnd"/>
      <w:r w:rsidRPr="00A02654">
        <w:rPr>
          <w:rFonts w:ascii="Cambria Math" w:hAnsi="Cambria Math" w:cs="Linux Libertine"/>
          <w:bCs/>
          <w:iCs/>
          <w:szCs w:val="18"/>
          <w:lang w:val="fr-FR" w:eastAsia="ja-JP"/>
          <w14:ligatures w14:val="standard"/>
        </w:rPr>
        <w:t xml:space="preserve"> annotation on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w:t>
      </w:r>
      <w:proofErr w:type="spellStart"/>
      <w:r w:rsidRPr="00A02654">
        <w:rPr>
          <w:rFonts w:ascii="Cambria Math" w:hAnsi="Cambria Math" w:cs="Linux Libertine"/>
          <w:bCs/>
          <w:iCs/>
          <w:szCs w:val="18"/>
          <w:lang w:val="fr-FR" w:eastAsia="ja-JP"/>
          <w14:ligatures w14:val="standard"/>
        </w:rPr>
        <w:t>Therefore</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combines </w:t>
      </w:r>
      <w:proofErr w:type="spellStart"/>
      <w:r w:rsidRPr="00A02654">
        <w:rPr>
          <w:rFonts w:ascii="Cambria Math" w:hAnsi="Cambria Math" w:cs="Linux Libertine"/>
          <w:bCs/>
          <w:iCs/>
          <w:szCs w:val="18"/>
          <w:lang w:val="fr-FR" w:eastAsia="ja-JP"/>
          <w14:ligatures w14:val="standard"/>
        </w:rPr>
        <w:t>knowledge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from</w:t>
      </w:r>
      <w:proofErr w:type="spellEnd"/>
      <w:r w:rsidRPr="00A02654">
        <w:rPr>
          <w:rFonts w:ascii="Cambria Math" w:hAnsi="Cambria Math" w:cs="Linux Libertine"/>
          <w:bCs/>
          <w:iCs/>
          <w:szCs w:val="18"/>
          <w:lang w:val="fr-FR" w:eastAsia="ja-JP"/>
          <w14:ligatures w14:val="standard"/>
        </w:rPr>
        <w:t xml:space="preserve"> multiple </w:t>
      </w:r>
      <w:proofErr w:type="spellStart"/>
      <w:r w:rsidRPr="00A02654">
        <w:rPr>
          <w:rFonts w:ascii="Cambria Math" w:hAnsi="Cambria Math" w:cs="Linux Libertine"/>
          <w:bCs/>
          <w:iCs/>
          <w:szCs w:val="18"/>
          <w:lang w:val="fr-FR" w:eastAsia="ja-JP"/>
          <w14:ligatures w14:val="standard"/>
        </w:rPr>
        <w:t>biological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such</w:t>
      </w:r>
      <w:proofErr w:type="spellEnd"/>
      <w:r w:rsidRPr="00A02654">
        <w:rPr>
          <w:rFonts w:ascii="Cambria Math" w:hAnsi="Cambria Math" w:cs="Linux Libertine"/>
          <w:bCs/>
          <w:iCs/>
          <w:szCs w:val="18"/>
          <w:lang w:val="fr-FR" w:eastAsia="ja-JP"/>
          <w14:ligatures w14:val="standard"/>
        </w:rPr>
        <w:t xml:space="preserve"> as (i) transcription factor-</w:t>
      </w:r>
      <w:proofErr w:type="spellStart"/>
      <w:r w:rsidRPr="00A02654">
        <w:rPr>
          <w:rFonts w:ascii="Cambria Math" w:hAnsi="Cambria Math" w:cs="Linux Libertine"/>
          <w:bCs/>
          <w:iCs/>
          <w:szCs w:val="18"/>
          <w:lang w:val="fr-FR" w:eastAsia="ja-JP"/>
          <w14:ligatures w14:val="standard"/>
        </w:rPr>
        <w:t>target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w:t>
      </w:r>
      <w:proofErr w:type="spellEnd"/>
      <w:r w:rsidRPr="00A02654">
        <w:rPr>
          <w:rFonts w:ascii="Cambria Math" w:hAnsi="Cambria Math" w:cs="Linux Libertine"/>
          <w:bCs/>
          <w:iCs/>
          <w:szCs w:val="18"/>
          <w:lang w:val="fr-FR" w:eastAsia="ja-JP"/>
          <w14:ligatures w14:val="standard"/>
        </w:rPr>
        <w:t>, (ii)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w:t>
      </w:r>
      <w:proofErr w:type="spellEnd"/>
      <w:r w:rsidRPr="00A02654">
        <w:rPr>
          <w:rFonts w:ascii="Cambria Math" w:hAnsi="Cambria Math" w:cs="Linux Libertine"/>
          <w:bCs/>
          <w:iCs/>
          <w:szCs w:val="18"/>
          <w:lang w:val="fr-FR" w:eastAsia="ja-JP"/>
          <w14:ligatures w14:val="standard"/>
        </w:rPr>
        <w:t xml:space="preserve"> and (iii) </w:t>
      </w:r>
      <w:proofErr w:type="spellStart"/>
      <w:r w:rsidRPr="00A02654">
        <w:rPr>
          <w:rFonts w:ascii="Cambria Math" w:hAnsi="Cambria Math" w:cs="Linux Libertine"/>
          <w:bCs/>
          <w:iCs/>
          <w:szCs w:val="18"/>
          <w:lang w:val="fr-FR" w:eastAsia="ja-JP"/>
          <w14:ligatures w14:val="standard"/>
        </w:rPr>
        <w:t>gene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signaling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pathway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framework</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extracts</w:t>
      </w:r>
      <w:proofErr w:type="spellEnd"/>
      <w:r w:rsidRPr="00A02654">
        <w:rPr>
          <w:rFonts w:ascii="Cambria Math" w:hAnsi="Cambria Math" w:cs="Linux Libertine"/>
          <w:bCs/>
          <w:iCs/>
          <w:szCs w:val="18"/>
          <w:lang w:val="fr-FR" w:eastAsia="ja-JP"/>
          <w14:ligatures w14:val="standard"/>
        </w:rPr>
        <w:t xml:space="preserve"> information by </w:t>
      </w:r>
      <w:proofErr w:type="spellStart"/>
      <w:r w:rsidRPr="00A02654">
        <w:rPr>
          <w:rFonts w:ascii="Cambria Math" w:hAnsi="Cambria Math" w:cs="Linux Libertine"/>
          <w:bCs/>
          <w:iCs/>
          <w:szCs w:val="18"/>
          <w:lang w:val="fr-FR" w:eastAsia="ja-JP"/>
          <w14:ligatures w14:val="standard"/>
        </w:rPr>
        <w:t>combining</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these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databases</w:t>
      </w:r>
      <w:proofErr w:type="spellEnd"/>
      <w:r w:rsidRPr="00A02654">
        <w:rPr>
          <w:rFonts w:ascii="Cambria Math" w:hAnsi="Cambria Math" w:cs="Linux Libertine"/>
          <w:bCs/>
          <w:iCs/>
          <w:szCs w:val="18"/>
          <w:lang w:val="fr-FR" w:eastAsia="ja-JP"/>
          <w14:ligatures w14:val="standard"/>
        </w:rPr>
        <w:t xml:space="preserve"> and </w:t>
      </w:r>
      <w:proofErr w:type="spellStart"/>
      <w:r w:rsidRPr="00A02654">
        <w:rPr>
          <w:rFonts w:ascii="Cambria Math" w:hAnsi="Cambria Math" w:cs="Linux Libertine"/>
          <w:bCs/>
          <w:iCs/>
          <w:szCs w:val="18"/>
          <w:lang w:val="fr-FR" w:eastAsia="ja-JP"/>
          <w14:ligatures w14:val="standard"/>
        </w:rPr>
        <w:t>form</w:t>
      </w:r>
      <w:proofErr w:type="spellEnd"/>
      <w:r w:rsidRPr="00A02654">
        <w:rPr>
          <w:rFonts w:ascii="Cambria Math" w:hAnsi="Cambria Math" w:cs="Linux Libertine"/>
          <w:bCs/>
          <w:iCs/>
          <w:szCs w:val="18"/>
          <w:lang w:val="fr-FR" w:eastAsia="ja-JP"/>
          <w14:ligatures w14:val="standard"/>
        </w:rPr>
        <w:t xml:space="preserve"> multiple communication route </w:t>
      </w:r>
      <w:proofErr w:type="gramStart"/>
      <w:r w:rsidRPr="00A02654">
        <w:rPr>
          <w:rFonts w:ascii="Cambria Math" w:hAnsi="Cambria Math" w:cs="Linux Libertine"/>
          <w:bCs/>
          <w:iCs/>
          <w:szCs w:val="18"/>
          <w:lang w:val="fr-FR" w:eastAsia="ja-JP"/>
          <w14:ligatures w14:val="standard"/>
        </w:rPr>
        <w:t>pairs:</w:t>
      </w:r>
      <w:proofErr w:type="gramEnd"/>
      <w:r w:rsidRPr="00A02654">
        <w:rPr>
          <w:rFonts w:ascii="Cambria Math" w:hAnsi="Cambria Math" w:cs="Linux Libertine"/>
          <w:bCs/>
          <w:iCs/>
          <w:szCs w:val="18"/>
          <w:lang w:val="fr-FR" w:eastAsia="ja-JP"/>
          <w14:ligatures w14:val="standard"/>
        </w:rPr>
        <w:t xml:space="preserve"> the communication ligand routes and communication </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routes. A </w:t>
      </w:r>
      <w:proofErr w:type="spellStart"/>
      <w:r w:rsidRPr="00A02654">
        <w:rPr>
          <w:rFonts w:ascii="Cambria Math" w:hAnsi="Cambria Math" w:cs="Linux Libertine"/>
          <w:bCs/>
          <w:iCs/>
          <w:szCs w:val="18"/>
          <w:lang w:val="fr-FR" w:eastAsia="ja-JP"/>
          <w14:ligatures w14:val="standard"/>
        </w:rPr>
        <w:t>novel</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algorithm</w:t>
      </w:r>
      <w:proofErr w:type="spellEnd"/>
      <w:r w:rsidRPr="00A02654">
        <w:rPr>
          <w:rFonts w:ascii="Cambria Math" w:hAnsi="Cambria Math" w:cs="Linux Libertine"/>
          <w:bCs/>
          <w:iCs/>
          <w:szCs w:val="18"/>
          <w:lang w:val="fr-FR" w:eastAsia="ja-JP"/>
          <w14:ligatures w14:val="standard"/>
        </w:rPr>
        <w:t xml:space="preserve"> and a </w:t>
      </w:r>
      <w:proofErr w:type="spellStart"/>
      <w:r w:rsidRPr="00A02654">
        <w:rPr>
          <w:rFonts w:ascii="Cambria Math" w:hAnsi="Cambria Math" w:cs="Linux Libertine"/>
          <w:bCs/>
          <w:iCs/>
          <w:szCs w:val="18"/>
          <w:lang w:val="fr-FR" w:eastAsia="ja-JP"/>
          <w14:ligatures w14:val="standard"/>
        </w:rPr>
        <w:t>heuristic</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rule</w:t>
      </w:r>
      <w:proofErr w:type="spellEnd"/>
      <w:r w:rsidRPr="00A02654">
        <w:rPr>
          <w:rFonts w:ascii="Cambria Math" w:hAnsi="Cambria Math" w:cs="Linux Libertine"/>
          <w:bCs/>
          <w:iCs/>
          <w:szCs w:val="18"/>
          <w:lang w:val="fr-FR" w:eastAsia="ja-JP"/>
          <w14:ligatures w14:val="standard"/>
        </w:rPr>
        <w:t xml:space="preserve"> are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score </w:t>
      </w:r>
      <w:proofErr w:type="spellStart"/>
      <w:r w:rsidRPr="00A02654">
        <w:rPr>
          <w:rFonts w:ascii="Cambria Math" w:hAnsi="Cambria Math" w:cs="Linux Libertine"/>
          <w:bCs/>
          <w:iCs/>
          <w:szCs w:val="18"/>
          <w:lang w:val="fr-FR" w:eastAsia="ja-JP"/>
          <w14:ligatures w14:val="standard"/>
        </w:rPr>
        <w:t>each</w:t>
      </w:r>
      <w:proofErr w:type="spellEnd"/>
      <w:r w:rsidRPr="00A02654">
        <w:rPr>
          <w:rFonts w:ascii="Cambria Math" w:hAnsi="Cambria Math" w:cs="Linux Libertine"/>
          <w:bCs/>
          <w:iCs/>
          <w:szCs w:val="18"/>
          <w:lang w:val="fr-FR" w:eastAsia="ja-JP"/>
          <w14:ligatures w14:val="standard"/>
        </w:rPr>
        <w:t xml:space="preserve"> route pair </w:t>
      </w:r>
      <w:proofErr w:type="spellStart"/>
      <w:r w:rsidRPr="00A02654">
        <w:rPr>
          <w:rFonts w:ascii="Cambria Math" w:hAnsi="Cambria Math" w:cs="Linux Libertine"/>
          <w:bCs/>
          <w:iCs/>
          <w:szCs w:val="18"/>
          <w:lang w:val="fr-FR" w:eastAsia="ja-JP"/>
          <w14:ligatures w14:val="standard"/>
        </w:rPr>
        <w:t>between</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groups. </w:t>
      </w:r>
      <w:proofErr w:type="spellStart"/>
      <w:r w:rsidRPr="00A02654">
        <w:rPr>
          <w:rFonts w:ascii="Cambria Math" w:hAnsi="Cambria Math" w:cs="Linux Libertine"/>
          <w:bCs/>
          <w:iCs/>
          <w:szCs w:val="18"/>
          <w:lang w:val="fr-FR" w:eastAsia="ja-JP"/>
          <w14:ligatures w14:val="standard"/>
        </w:rPr>
        <w:t>Finally</w:t>
      </w:r>
      <w:proofErr w:type="spellEnd"/>
      <w:r w:rsidRPr="00A02654">
        <w:rPr>
          <w:rFonts w:ascii="Cambria Math" w:hAnsi="Cambria Math" w:cs="Linux Libertine"/>
          <w:bCs/>
          <w:iCs/>
          <w:szCs w:val="18"/>
          <w:lang w:val="fr-FR" w:eastAsia="ja-JP"/>
          <w14:ligatures w14:val="standard"/>
        </w:rPr>
        <w:t xml:space="preserve">, permutation test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find</w:t>
      </w:r>
      <w:proofErr w:type="spellEnd"/>
      <w:r w:rsidRPr="00A02654">
        <w:rPr>
          <w:rFonts w:ascii="Cambria Math" w:hAnsi="Cambria Math" w:cs="Linux Libertine"/>
          <w:bCs/>
          <w:iCs/>
          <w:szCs w:val="18"/>
          <w:lang w:val="fr-FR" w:eastAsia="ja-JP"/>
          <w14:ligatures w14:val="standard"/>
        </w:rPr>
        <w:t xml:space="preserve"> the </w:t>
      </w:r>
      <w:proofErr w:type="spellStart"/>
      <w:r w:rsidRPr="00A02654">
        <w:rPr>
          <w:rFonts w:ascii="Cambria Math" w:hAnsi="Cambria Math" w:cs="Linux Libertine"/>
          <w:bCs/>
          <w:iCs/>
          <w:szCs w:val="18"/>
          <w:lang w:val="fr-FR" w:eastAsia="ja-JP"/>
          <w14:ligatures w14:val="standard"/>
        </w:rPr>
        <w:t>significant</w:t>
      </w:r>
      <w:proofErr w:type="spellEnd"/>
      <w:r w:rsidRPr="00A02654">
        <w:rPr>
          <w:rFonts w:ascii="Cambria Math" w:hAnsi="Cambria Math" w:cs="Linux Libertine"/>
          <w:bCs/>
          <w:iCs/>
          <w:szCs w:val="18"/>
          <w:lang w:val="fr-FR" w:eastAsia="ja-JP"/>
          <w14:ligatures w14:val="standard"/>
        </w:rPr>
        <w:t xml:space="preserve"> route pairs </w:t>
      </w:r>
      <w:proofErr w:type="spellStart"/>
      <w:r w:rsidRPr="00A02654">
        <w:rPr>
          <w:rFonts w:ascii="Cambria Math" w:hAnsi="Cambria Math" w:cs="Linux Libertine"/>
          <w:bCs/>
          <w:iCs/>
          <w:szCs w:val="18"/>
          <w:lang w:val="fr-FR" w:eastAsia="ja-JP"/>
          <w14:ligatures w14:val="standard"/>
        </w:rPr>
        <w:t>between</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each</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groups. A route </w:t>
      </w:r>
      <w:proofErr w:type="spellStart"/>
      <w:r w:rsidRPr="00A02654">
        <w:rPr>
          <w:rFonts w:ascii="Cambria Math" w:hAnsi="Cambria Math" w:cs="Linux Libertine"/>
          <w:bCs/>
          <w:iCs/>
          <w:szCs w:val="18"/>
          <w:lang w:val="fr-FR" w:eastAsia="ja-JP"/>
          <w14:ligatures w14:val="standard"/>
        </w:rPr>
        <w:t>based</w:t>
      </w:r>
      <w:proofErr w:type="spellEnd"/>
      <w:r w:rsidRPr="00A02654">
        <w:rPr>
          <w:rFonts w:ascii="Cambria Math" w:hAnsi="Cambria Math" w:cs="Linux Libertine"/>
          <w:bCs/>
          <w:iCs/>
          <w:szCs w:val="18"/>
          <w:lang w:val="fr-FR" w:eastAsia="ja-JP"/>
          <w14:ligatures w14:val="standard"/>
        </w:rPr>
        <w:t xml:space="preserv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w:t>
      </w:r>
      <w:proofErr w:type="spellStart"/>
      <w:r w:rsidRPr="00A02654">
        <w:rPr>
          <w:rFonts w:ascii="Cambria Math" w:hAnsi="Cambria Math" w:cs="Linux Libertine"/>
          <w:bCs/>
          <w:iCs/>
          <w:szCs w:val="18"/>
          <w:lang w:val="fr-FR" w:eastAsia="ja-JP"/>
          <w14:ligatures w14:val="standard"/>
        </w:rPr>
        <w:t>regulatory</w:t>
      </w:r>
      <w:proofErr w:type="spellEnd"/>
      <w:r w:rsidRPr="00A02654">
        <w:rPr>
          <w:rFonts w:ascii="Cambria Math" w:hAnsi="Cambria Math" w:cs="Linux Libertine"/>
          <w:bCs/>
          <w:iCs/>
          <w:szCs w:val="18"/>
          <w:lang w:val="fr-FR" w:eastAsia="ja-JP"/>
          <w14:ligatures w14:val="standard"/>
        </w:rPr>
        <w:t xml:space="preserve"> network </w:t>
      </w:r>
      <w:proofErr w:type="spellStart"/>
      <w:r w:rsidRPr="00A02654">
        <w:rPr>
          <w:rFonts w:ascii="Cambria Math" w:hAnsi="Cambria Math" w:cs="Linux Libertine"/>
          <w:bCs/>
          <w:iCs/>
          <w:szCs w:val="18"/>
          <w:lang w:val="fr-FR" w:eastAsia="ja-JP"/>
          <w14:ligatures w14:val="standard"/>
        </w:rPr>
        <w:t>is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generated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based</w:t>
      </w:r>
      <w:proofErr w:type="spellEnd"/>
      <w:r w:rsidRPr="00A02654">
        <w:rPr>
          <w:rFonts w:ascii="Cambria Math" w:hAnsi="Cambria Math" w:cs="Linux Libertine"/>
          <w:bCs/>
          <w:iCs/>
          <w:szCs w:val="18"/>
          <w:lang w:val="fr-FR" w:eastAsia="ja-JP"/>
          <w14:ligatures w14:val="standard"/>
        </w:rPr>
        <w:t xml:space="preserve"> on the </w:t>
      </w:r>
      <w:proofErr w:type="spellStart"/>
      <w:r w:rsidRPr="00A02654">
        <w:rPr>
          <w:rFonts w:ascii="Cambria Math" w:hAnsi="Cambria Math" w:cs="Linux Libertine"/>
          <w:bCs/>
          <w:iCs/>
          <w:szCs w:val="18"/>
          <w:lang w:val="fr-FR" w:eastAsia="ja-JP"/>
          <w14:ligatures w14:val="standard"/>
        </w:rPr>
        <w:t>significant</w:t>
      </w:r>
      <w:proofErr w:type="spellEnd"/>
      <w:r w:rsidRPr="00A02654">
        <w:rPr>
          <w:rFonts w:ascii="Cambria Math" w:hAnsi="Cambria Math" w:cs="Linux Libertine"/>
          <w:bCs/>
          <w:iCs/>
          <w:szCs w:val="18"/>
          <w:lang w:val="fr-FR" w:eastAsia="ja-JP"/>
          <w14:ligatures w14:val="standard"/>
        </w:rPr>
        <w:t xml:space="preserve"> routes. </w:t>
      </w:r>
    </w:p>
    <w:p w14:paraId="6DAB05B9" w14:textId="320BB19F" w:rsidR="00480197" w:rsidRPr="00A02654" w:rsidRDefault="00480197" w:rsidP="00EE4576">
      <w:pPr>
        <w:pStyle w:val="Abstract"/>
        <w:jc w:val="left"/>
        <w:rPr>
          <w:rFonts w:ascii="Cambria Math" w:hAnsi="Cambria Math" w:cs="Linux Libertine"/>
          <w:bCs/>
          <w:iCs/>
          <w:szCs w:val="18"/>
          <w:lang w:val="fr-FR" w:eastAsia="ja-JP"/>
          <w14:ligatures w14:val="standard"/>
        </w:rPr>
      </w:pP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demonstrate</w:t>
      </w:r>
      <w:proofErr w:type="spellEnd"/>
      <w:r w:rsidRPr="00A02654">
        <w:rPr>
          <w:rFonts w:ascii="Cambria Math" w:hAnsi="Cambria Math" w:cs="Linux Libertine"/>
          <w:bCs/>
          <w:iCs/>
          <w:szCs w:val="18"/>
          <w:lang w:val="fr-FR" w:eastAsia="ja-JP"/>
          <w14:ligatures w14:val="standard"/>
        </w:rPr>
        <w:t xml:space="preserve"> how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can </w:t>
      </w:r>
      <w:proofErr w:type="spellStart"/>
      <w:r w:rsidRPr="00A02654">
        <w:rPr>
          <w:rFonts w:ascii="Cambria Math" w:hAnsi="Cambria Math" w:cs="Linux Libertine"/>
          <w:bCs/>
          <w:iCs/>
          <w:szCs w:val="18"/>
          <w:lang w:val="fr-FR" w:eastAsia="ja-JP"/>
          <w14:ligatures w14:val="standard"/>
        </w:rPr>
        <w:t>be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communications on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independent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datasets</w:t>
      </w:r>
      <w:proofErr w:type="spellEnd"/>
      <w:r w:rsidRPr="00A02654">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While</w:t>
      </w:r>
      <w:proofErr w:type="spellEnd"/>
      <w:r w:rsidR="00CF30CF">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o</w:t>
      </w:r>
      <w:r w:rsidRPr="00A02654">
        <w:rPr>
          <w:rFonts w:ascii="Cambria Math" w:hAnsi="Cambria Math" w:cs="Linux Libertine"/>
          <w:bCs/>
          <w:iCs/>
          <w:szCs w:val="18"/>
          <w:lang w:val="fr-FR" w:eastAsia="ja-JP"/>
          <w14:ligatures w14:val="standard"/>
        </w:rPr>
        <w:t>ur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literature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survey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revealed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all the </w:t>
      </w:r>
      <w:proofErr w:type="spellStart"/>
      <w:r w:rsidRPr="00A02654">
        <w:rPr>
          <w:rFonts w:ascii="Cambria Math" w:hAnsi="Cambria Math" w:cs="Linux Libertine"/>
          <w:bCs/>
          <w:iCs/>
          <w:szCs w:val="18"/>
          <w:lang w:val="fr-FR" w:eastAsia="ja-JP"/>
          <w14:ligatures w14:val="standard"/>
        </w:rPr>
        <w:t>identified</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are </w:t>
      </w:r>
      <w:proofErr w:type="spellStart"/>
      <w:r w:rsidRPr="00A02654">
        <w:rPr>
          <w:rFonts w:ascii="Cambria Math" w:hAnsi="Cambria Math" w:cs="Linux Libertine"/>
          <w:bCs/>
          <w:iCs/>
          <w:szCs w:val="18"/>
          <w:lang w:val="fr-FR" w:eastAsia="ja-JP"/>
          <w14:ligatures w14:val="standard"/>
        </w:rPr>
        <w:t>related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types in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the </w:t>
      </w:r>
      <w:proofErr w:type="spellStart"/>
      <w:r w:rsidR="00750656">
        <w:rPr>
          <w:rFonts w:ascii="Cambria Math" w:hAnsi="Cambria Math" w:cs="Linux Libertine"/>
          <w:bCs/>
          <w:iCs/>
          <w:szCs w:val="18"/>
          <w:lang w:val="fr-FR" w:eastAsia="ja-JP"/>
          <w14:ligatures w14:val="standard"/>
        </w:rPr>
        <w:t>results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merit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wet-lab</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experiments</w:t>
      </w:r>
      <w:proofErr w:type="spellEnd"/>
      <w:r w:rsidRPr="00A02654">
        <w:rPr>
          <w:rFonts w:ascii="Cambria Math" w:hAnsi="Cambria Math" w:cs="Linux Libertine"/>
          <w:bCs/>
          <w:iCs/>
          <w:szCs w:val="18"/>
          <w:lang w:val="fr-FR" w:eastAsia="ja-JP"/>
          <w14:ligatures w14:val="standard"/>
        </w:rPr>
        <w:t xml:space="preserve"> for validation. </w:t>
      </w:r>
    </w:p>
    <w:p w14:paraId="55077F78" w14:textId="77777777"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14583923" w:rsidR="00480197" w:rsidRPr="00884B1B" w:rsidRDefault="00480197" w:rsidP="00085324">
      <w:pPr>
        <w:pStyle w:val="AbsHead"/>
      </w:pPr>
      <w:r w:rsidRPr="00884B1B">
        <w:t xml:space="preserve">Complex intercellular responses start with binding of a ligand to its cognate receptor to activate specific cell signaling 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w:t>
      </w:r>
      <w:proofErr w:type="spellStart"/>
      <w:r w:rsidRPr="00884B1B">
        <w:t>scRNA</w:t>
      </w:r>
      <w:proofErr w:type="spellEnd"/>
      <w:r w:rsidRPr="00884B1B">
        <w:t xml:space="preserve">-seq data, several methods have been developed to infer ligand-receptor pair communications between two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 if the two genes are highly expressed in the two respective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A825BA">
            <w:rPr>
              <w:color w:val="000000"/>
            </w:rPr>
            <w:t>[3]</w:t>
          </w:r>
        </w:sdtContent>
      </w:sdt>
      <w:r w:rsidRPr="00884B1B">
        <w:t xml:space="preserve"> and Vento-</w:t>
      </w:r>
      <w:proofErr w:type="spellStart"/>
      <w:r w:rsidRPr="00884B1B">
        <w:t>Tormo</w:t>
      </w:r>
      <w:proofErr w:type="spellEnd"/>
      <w:r w:rsidRPr="00884B1B">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A825BA">
            <w:rPr>
              <w:color w:val="000000"/>
            </w:rPr>
            <w:t>[4]</w:t>
          </w:r>
        </w:sdtContent>
      </w:sdt>
      <w:r w:rsidRPr="00884B1B">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sdt>
        <w:sdtPr>
          <w:rPr>
            <w:color w:val="000000"/>
          </w:rPr>
          <w:tag w:val="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
          <w:id w:val="931476763"/>
          <w:placeholder>
            <w:docPart w:val="DefaultPlaceholder_-1854013440"/>
          </w:placeholder>
        </w:sdtPr>
        <w:sdtEndPr/>
        <w:sdtContent>
          <w:r w:rsidR="00A825BA" w:rsidRPr="00A825BA">
            <w:rPr>
              <w:color w:val="000000"/>
            </w:rPr>
            <w:t>[5], [6]</w:t>
          </w:r>
        </w:sdtContent>
      </w:sdt>
      <w:r w:rsidRPr="00884B1B">
        <w:t xml:space="preserve">. Coming forward, </w:t>
      </w:r>
      <w:proofErr w:type="spellStart"/>
      <w:r w:rsidRPr="00884B1B">
        <w:t>SoptSC</w:t>
      </w:r>
      <w:proofErr w:type="spellEnd"/>
      <w:r w:rsidRPr="00884B1B">
        <w:t xml:space="preserve"> from 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and </w:t>
      </w:r>
      <w:proofErr w:type="spellStart"/>
      <w:r w:rsidRPr="00884B1B">
        <w:t>NicheNet</w:t>
      </w:r>
      <w:proofErr w:type="spellEnd"/>
      <w:r w:rsidRPr="00884B1B">
        <w:t xml:space="preserve"> from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identify both ligand-receptor pairs and genes downstream of them.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proposed a method, called </w:t>
      </w:r>
      <w:proofErr w:type="spellStart"/>
      <w:r w:rsidRPr="00884B1B">
        <w:t>CytoTalk</w:t>
      </w:r>
      <w:proofErr w:type="spellEnd"/>
      <w:r w:rsidRPr="00884B1B">
        <w:t xml:space="preserve">, to generate a signal transduction network using single-cell transcriptomic data.  </w:t>
      </w:r>
    </w:p>
    <w:p w14:paraId="295E09C0" w14:textId="024D0125" w:rsidR="00480197" w:rsidRPr="00884B1B" w:rsidRDefault="00480197" w:rsidP="00085324">
      <w:pPr>
        <w:pStyle w:val="AbsHead"/>
      </w:pPr>
      <w:r w:rsidRPr="00884B1B">
        <w:t xml:space="preserve">With the advent of topology-based pathway analysis, a particular kind, namely route-based, has shown great promise by considering gene-gene regulatory relationships in certain portions or routes of pathways. In our previous work, we analyzed TCGA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Pr="00884B1B">
        <w:t xml:space="preserve"> dataset to demonstrate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However, the existing gene signaling pathway databases have a limited annotations on the ligand-receptor pairs which is the key to analyzing cell type communications. </w:t>
      </w:r>
      <w:r w:rsidR="00552FCA">
        <w:t>O</w:t>
      </w:r>
      <w:r w:rsidRPr="00884B1B">
        <w:t xml:space="preserve">ther databases like </w:t>
      </w:r>
      <w:proofErr w:type="spellStart"/>
      <w:r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Pr="00884B1B">
        <w:t xml:space="preserve"> , </w:t>
      </w:r>
      <w:proofErr w:type="spellStart"/>
      <w:r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Pr="00884B1B">
        <w:t xml:space="preserve">, namely ligand-receptor pairs databases, only provide the ligand and receptor pairs but never map them into the signaling pathway routes. We postulate that </w:t>
      </w:r>
      <w:r w:rsidRPr="00884B1B">
        <w:lastRenderedPageBreak/>
        <w:t xml:space="preserve">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Pr="00884B1B">
        <w:t>rCOM</w:t>
      </w:r>
      <w:proofErr w:type="spellEnd"/>
      <w:r w:rsidRPr="00884B1B">
        <w:t>, that uses signaling pathway routes extract</w:t>
      </w:r>
      <w:r w:rsidR="008D46F9">
        <w:t>ed</w:t>
      </w:r>
      <w:r w:rsidRPr="00884B1B">
        <w:t xml:space="preserve"> from multiple curated biological sources to identify statistically significant CCIs and visualize them as a network called route-based inter cell type regulatory network (</w:t>
      </w:r>
      <w:proofErr w:type="spellStart"/>
      <w:r w:rsidRPr="00884B1B">
        <w:t>rICRN</w:t>
      </w:r>
      <w:proofErr w:type="spellEnd"/>
      <w:r w:rsidRPr="00884B1B">
        <w:t xml:space="preserve">). In the </w:t>
      </w:r>
      <w:proofErr w:type="spellStart"/>
      <w:r w:rsidRPr="00884B1B">
        <w:t>rICRN</w:t>
      </w:r>
      <w:proofErr w:type="spellEnd"/>
      <w:r w:rsidRPr="00884B1B">
        <w:t>, nodes represent cell groups and edges represent the number of interaction routes between the nodes.</w:t>
      </w:r>
    </w:p>
    <w:p w14:paraId="17A8E365" w14:textId="40D71FDB" w:rsidR="00480197" w:rsidRPr="00884B1B" w:rsidRDefault="00480197" w:rsidP="00085324">
      <w:pPr>
        <w:pStyle w:val="AbsHead"/>
      </w:pPr>
      <w:r w:rsidRPr="00884B1B">
        <w:t xml:space="preserve">The </w:t>
      </w:r>
      <w:proofErr w:type="spellStart"/>
      <w:r w:rsidRPr="00884B1B">
        <w:t>rCom</w:t>
      </w:r>
      <w:proofErr w:type="spellEnd"/>
      <w:r w:rsidRPr="00884B1B">
        <w:t xml:space="preserve"> framework infer</w:t>
      </w:r>
      <w:r w:rsidR="00057AF3">
        <w:t>s</w:t>
      </w:r>
      <w:r w:rsidRPr="00884B1B">
        <w:t xml:space="preserve"> cell type communication by mapping preprocessed </w:t>
      </w:r>
      <w:proofErr w:type="spellStart"/>
      <w:r w:rsidRPr="00884B1B">
        <w:t>scRNA</w:t>
      </w:r>
      <w:proofErr w:type="spellEnd"/>
      <w:r w:rsidRPr="00884B1B">
        <w:t>-seq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884B1B">
        <w:t>rICRN</w:t>
      </w:r>
      <w:proofErr w:type="spellEnd"/>
      <w:r w:rsidRPr="00884B1B">
        <w:t xml:space="preserve">) are built based on significant communication route pairs. The details will be introduced in section 2. We demonstrate how </w:t>
      </w:r>
      <w:proofErr w:type="spellStart"/>
      <w:r w:rsidRPr="00884B1B">
        <w:t>rCOM</w:t>
      </w:r>
      <w:proofErr w:type="spellEnd"/>
      <w:r w:rsidRPr="00884B1B">
        <w:t xml:space="preserve"> can be used to analyze single cell datasets in two independent bone related </w:t>
      </w:r>
      <w:proofErr w:type="spellStart"/>
      <w:r w:rsidRPr="00884B1B">
        <w:t>scRNA</w:t>
      </w:r>
      <w:proofErr w:type="spellEnd"/>
      <w:r w:rsidRPr="00884B1B">
        <w:t>-seq dataset and discuss the result in the section 3. The conclusion is stated in the last section.</w:t>
      </w:r>
    </w:p>
    <w:p w14:paraId="45284899" w14:textId="1B3F5051" w:rsidR="00480197" w:rsidRDefault="009F0762" w:rsidP="00EB656D">
      <w:pPr>
        <w:pStyle w:val="Head1"/>
      </w:pPr>
      <w:r w:rsidRPr="00EC2662">
        <w:rPr>
          <w:noProof/>
        </w:rPr>
        <mc:AlternateContent>
          <mc:Choice Requires="wps">
            <w:drawing>
              <wp:anchor distT="45720" distB="45720" distL="114300" distR="114300" simplePos="0" relativeHeight="251612160" behindDoc="0" locked="0" layoutInCell="1" allowOverlap="1" wp14:anchorId="1F09DBED" wp14:editId="6828719E">
                <wp:simplePos x="0" y="0"/>
                <wp:positionH relativeFrom="column">
                  <wp:posOffset>5938</wp:posOffset>
                </wp:positionH>
                <wp:positionV relativeFrom="paragraph">
                  <wp:posOffset>530440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5"/>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left:0;text-align:left;margin-left:.45pt;margin-top:41.75pt;width:502.9pt;height:312.3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">
                <v:textbo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5"/>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v:shape>
            </w:pict>
          </mc:Fallback>
        </mc:AlternateContent>
      </w:r>
      <w:r w:rsidR="00480197">
        <w:rPr>
          <w:rStyle w:val="Label"/>
          <w14:ligatures w14:val="standard"/>
        </w:rPr>
        <w:t>2</w:t>
      </w:r>
      <w:r w:rsidR="00480197" w:rsidRPr="00586A35">
        <w:t> </w:t>
      </w:r>
      <w:r w:rsidR="00480197">
        <w:t>System and Methods</w:t>
      </w:r>
    </w:p>
    <w:p w14:paraId="3575E42F" w14:textId="0D734C35" w:rsidR="00480197" w:rsidRDefault="00480197" w:rsidP="00085324">
      <w:pPr>
        <w:pStyle w:val="AbsHead"/>
      </w:pPr>
      <w:r w:rsidRPr="00884B1B">
        <w:t xml:space="preserve">The overall process of the </w:t>
      </w:r>
      <w:proofErr w:type="spellStart"/>
      <w:r w:rsidRPr="00884B1B">
        <w:t>rCom</w:t>
      </w:r>
      <w:proofErr w:type="spellEnd"/>
      <w:r w:rsidRPr="00884B1B">
        <w:t xml:space="preserve"> framework is shown in Fig. 1. Three different</w:t>
      </w:r>
      <w:r w:rsidR="004B3C7A">
        <w:t xml:space="preserve"> </w:t>
      </w:r>
      <w:proofErr w:type="spellStart"/>
      <w:r w:rsidR="004B3C7A">
        <w:t>catogories</w:t>
      </w:r>
      <w:proofErr w:type="spellEnd"/>
      <w:r w:rsidRPr="00884B1B">
        <w:t xml:space="preserve"> databases</w:t>
      </w:r>
      <w:r w:rsidR="00987402">
        <w:t>,</w:t>
      </w:r>
      <w:r w:rsidRPr="00884B1B">
        <w:t xml:space="preserve"> include </w:t>
      </w:r>
      <w:r w:rsidR="00735D8A">
        <w:t>(</w:t>
      </w:r>
      <w:proofErr w:type="spellStart"/>
      <w:r w:rsidRPr="00884B1B">
        <w:t>i</w:t>
      </w:r>
      <w:proofErr w:type="spellEnd"/>
      <w:r w:rsidRPr="00884B1B">
        <w:t xml:space="preserve">).TF-target database, </w:t>
      </w:r>
      <w:r w:rsidR="00735D8A">
        <w:t>(</w:t>
      </w:r>
      <w:r w:rsidR="00EB1911" w:rsidRPr="00884B1B">
        <w:t>i</w:t>
      </w:r>
      <w:r w:rsidR="00EB1911">
        <w:t>i</w:t>
      </w:r>
      <w:r w:rsidR="00EB1911" w:rsidRPr="00884B1B">
        <w:t>).</w:t>
      </w:r>
      <w:r w:rsidRPr="00884B1B">
        <w:t xml:space="preserve">ligand-receptor pairs database and </w:t>
      </w:r>
      <w:r w:rsidR="00735D8A">
        <w:t>(</w:t>
      </w:r>
      <w:r w:rsidR="00EB1911" w:rsidRPr="00884B1B">
        <w:t>i</w:t>
      </w:r>
      <w:r w:rsidR="00EB1911">
        <w:t>ii</w:t>
      </w:r>
      <w:r w:rsidR="00EB1911" w:rsidRPr="00884B1B">
        <w:t>).</w:t>
      </w:r>
      <w:r w:rsidRPr="00884B1B">
        <w:t>gene signaling regulated route databases</w:t>
      </w:r>
      <w:r w:rsidR="00987402">
        <w:t>,</w:t>
      </w:r>
      <w:r w:rsidRPr="00884B1B">
        <w:t xml:space="preserve"> are used to build communication routes. The source databases are downloaded in text or KGML format (Fig 1a). All the nodes (ligands, receptor, gene</w:t>
      </w:r>
      <w:r w:rsidR="004036E4">
        <w:t>,</w:t>
      </w:r>
      <w:r w:rsidRPr="00884B1B">
        <w:t xml:space="preserve"> and TF) and edges (gene regulated relationship) are extracted from databases and stored in a graph structure. In the graph structure, nodes regulated interactions are directional and are encoded as either activation or inhibition (Fig.1a, 1c).</w:t>
      </w:r>
    </w:p>
    <w:p w14:paraId="06BFA74F" w14:textId="47ADE349" w:rsidR="00480197" w:rsidRPr="00884B1B" w:rsidRDefault="00480197" w:rsidP="00085324">
      <w:pPr>
        <w:pStyle w:val="AbsHead"/>
      </w:pPr>
      <w:r w:rsidRPr="00884B1B">
        <w:t xml:space="preserve">The input data are revealed in fig 1b. </w:t>
      </w:r>
      <w:r w:rsidR="00435D8F">
        <w:t xml:space="preserve">Single cell gene expression </w:t>
      </w:r>
      <w:r w:rsidR="00435D8F" w:rsidRPr="00435D8F">
        <w:t>matrix is</w:t>
      </w:r>
      <w:r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Pr="00884B1B">
        <w:t xml:space="preserve">. In the matrix, columns indicate cells and rows indicate genes. After log transformed, </w:t>
      </w:r>
      <w:proofErr w:type="spellStart"/>
      <w:r w:rsidRPr="00884B1B">
        <w:t>rCom</w:t>
      </w:r>
      <w:proofErr w:type="spellEnd"/>
      <w:r w:rsidRPr="00884B1B">
        <w:t xml:space="preserve">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0088772E" w:rsidR="00480197" w:rsidRPr="00884B1B" w:rsidRDefault="00480197" w:rsidP="00085324">
      <w:pPr>
        <w:pStyle w:val="AbsHead"/>
      </w:pPr>
      <w:r w:rsidRPr="00884B1B">
        <w:t xml:space="preserve">Unlike other methods that only consider ligand-receptor, the </w:t>
      </w:r>
      <w:proofErr w:type="spellStart"/>
      <w:r w:rsidRPr="00884B1B">
        <w:t>rCom</w:t>
      </w:r>
      <w:proofErr w:type="spellEnd"/>
      <w:r w:rsidRPr="00884B1B">
        <w:t xml:space="preserve"> infer cell communication based on the communication routes that are extended from L-R pairs. In the </w:t>
      </w:r>
      <w:r w:rsidR="00B05664">
        <w:t>Fig</w:t>
      </w:r>
      <w:r w:rsidRPr="00884B1B">
        <w:t xml:space="preserve"> </w:t>
      </w:r>
      <w:r w:rsidR="00B05664">
        <w:t>2</w:t>
      </w:r>
      <w:r w:rsidRPr="00884B1B">
        <w:t xml:space="preserve">, 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Pr="00884B1B">
        <w:t xml:space="preserve">, </w:t>
      </w:r>
      <w:proofErr w:type="spellStart"/>
      <w:r w:rsidRPr="00884B1B">
        <w:t>CellChat</w:t>
      </w:r>
      <w:proofErr w:type="spellEnd"/>
      <w:r w:rsidRPr="00884B1B">
        <w:t xml:space="preserve"> , </w:t>
      </w:r>
      <w:proofErr w:type="spellStart"/>
      <w:r w:rsidRPr="00884B1B">
        <w:t>CellTalkDB</w:t>
      </w:r>
      <w:proofErr w:type="spellEnd"/>
      <w:r w:rsidRPr="00884B1B">
        <w:t xml:space="preserve"> and </w:t>
      </w:r>
      <w:proofErr w:type="spellStart"/>
      <w:r w:rsidRPr="00884B1B">
        <w:t>rPAC</w:t>
      </w:r>
      <w:proofErr w:type="spellEnd"/>
      <w:r w:rsidRPr="00884B1B">
        <w:t xml:space="preserve">.  </w:t>
      </w:r>
    </w:p>
    <w:p w14:paraId="4CE701B4" w14:textId="3F746899" w:rsidR="001634A0" w:rsidRPr="00884B1B" w:rsidRDefault="00480197" w:rsidP="00085324">
      <w:pPr>
        <w:pStyle w:val="AbsHead"/>
      </w:pPr>
      <w:r w:rsidRPr="00884B1B">
        <w:t>Communication route pair has two routes: (</w:t>
      </w:r>
      <w:proofErr w:type="spellStart"/>
      <w:r w:rsidRPr="00884B1B">
        <w:t>i</w:t>
      </w:r>
      <w:proofErr w:type="spellEnd"/>
      <w:r w:rsidRPr="00884B1B">
        <w:t xml:space="preserve">) communication ligand route (CLR) and (ii) communication receptor route (CRR).  Communication ligand route captures the signals which are cell-secreted ligands produced when the transcription factor (TF) binds </w:t>
      </w:r>
      <w:r w:rsidRPr="00884B1B">
        <w:lastRenderedPageBreak/>
        <w:t>to the target genes. The cell that secrets ligands is known as secretor. CLR usually starts from TF and follow the path to the ligands. Two biological knowledge database</w:t>
      </w:r>
      <w:r w:rsidR="009B7194">
        <w:t>s</w:t>
      </w:r>
      <w:r w:rsidRPr="00884B1B">
        <w:t xml:space="preserve"> are used to generate CLR, </w:t>
      </w:r>
      <w:proofErr w:type="spellStart"/>
      <w:r w:rsidRPr="00884B1B">
        <w:t>rPAC</w:t>
      </w:r>
      <w:proofErr w:type="spellEnd"/>
      <w:r w:rsidRPr="00884B1B">
        <w:t xml:space="preserve"> routes and Chip-seq DB. The CLR is like effector routes in </w:t>
      </w:r>
      <w:proofErr w:type="spellStart"/>
      <w:r w:rsidRPr="00884B1B">
        <w:t>rPAC</w:t>
      </w:r>
      <w:proofErr w:type="spellEnd"/>
      <w:r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w:t>
      </w:r>
      <w:proofErr w:type="spellStart"/>
      <w:r w:rsidRPr="00884B1B">
        <w:t>rPAC</w:t>
      </w:r>
      <w:proofErr w:type="spellEnd"/>
      <w:r w:rsidRPr="00884B1B">
        <w:t xml:space="preserve"> (KEGG). The connection of CLR and CRR are ligand and receptor pairs derived </w:t>
      </w:r>
      <w:r w:rsidR="008B26D0" w:rsidRPr="00D81AC0">
        <w:rPr>
          <w:noProof/>
        </w:rPr>
        <mc:AlternateContent>
          <mc:Choice Requires="wps">
            <w:drawing>
              <wp:anchor distT="45720" distB="45720" distL="114300" distR="114300" simplePos="0" relativeHeight="251615232" behindDoc="0" locked="0" layoutInCell="1" allowOverlap="1" wp14:anchorId="42AE3FFB" wp14:editId="22B7E5FE">
                <wp:simplePos x="0" y="0"/>
                <wp:positionH relativeFrom="column">
                  <wp:posOffset>5938</wp:posOffset>
                </wp:positionH>
                <wp:positionV relativeFrom="paragraph">
                  <wp:posOffset>-60762</wp:posOffset>
                </wp:positionV>
                <wp:extent cx="3037205" cy="1404620"/>
                <wp:effectExtent l="0" t="0" r="10795" b="158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45pt;margin-top:-4.8pt;width:239.1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">
                <v:textbox style="mso-fit-shape-to-text:t">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Pr="00884B1B">
        <w:t xml:space="preserve">from two ligand-receptors pairs databases: </w:t>
      </w:r>
      <w:proofErr w:type="spellStart"/>
      <w:r w:rsidRPr="00884B1B">
        <w:t>CellChatDB</w:t>
      </w:r>
      <w:proofErr w:type="spellEnd"/>
      <w:r w:rsidRPr="00884B1B">
        <w:t xml:space="preserve">, </w:t>
      </w:r>
      <w:proofErr w:type="spellStart"/>
      <w:r w:rsidRPr="00884B1B">
        <w:t>CellTalk</w:t>
      </w:r>
      <w:proofErr w:type="spellEnd"/>
      <w:r w:rsidRPr="00884B1B">
        <w:t xml:space="preserve"> and ligand-receptors pairs in </w:t>
      </w:r>
      <w:r w:rsidR="001F0205">
        <w:t>signaling</w:t>
      </w:r>
      <w:r w:rsidRPr="00884B1B">
        <w:t xml:space="preserve"> routes of </w:t>
      </w:r>
      <w:proofErr w:type="spellStart"/>
      <w:r w:rsidRPr="00884B1B">
        <w:t>rPAC</w:t>
      </w:r>
      <w:proofErr w:type="spellEnd"/>
      <w:r w:rsidRPr="00884B1B">
        <w:t xml:space="preserve">. Totally 104004 communication route pairs are </w:t>
      </w:r>
      <w:r w:rsidR="00FA295D">
        <w:t>identified</w:t>
      </w:r>
      <w:r w:rsidRPr="00884B1B">
        <w:t xml:space="preserve"> and stored in graph structure in </w:t>
      </w:r>
      <w:proofErr w:type="spellStart"/>
      <w:r w:rsidRPr="00884B1B">
        <w:t>rCom</w:t>
      </w:r>
      <w:proofErr w:type="spellEnd"/>
      <w:r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045A266E"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 </w:t>
      </w:r>
      <w:r w:rsidR="003A2619">
        <w:rPr>
          <w14:ligatures w14:val="standard"/>
        </w:rPr>
        <w:t xml:space="preserve"> node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w:t>
      </w:r>
      <w:r>
        <w:rPr>
          <w14:ligatures w14:val="standard"/>
        </w:rPr>
        <w:t xml:space="preserve">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5E6358"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64E4FABF"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1879E8">
        <w:t>. Meanwhile</w:t>
      </w:r>
      <w:r w:rsidR="00B5034A">
        <w:t>,</w:t>
      </w:r>
      <w:r w:rsidR="001879E8">
        <w:t xml:space="preserve"> 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09280086" w:rsidR="00480197" w:rsidRPr="005A5391" w:rsidRDefault="00480197"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43F58071" w:rsidR="00480197" w:rsidRPr="00013FED" w:rsidRDefault="00480197"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intracellular communications, novel heuristic rule are invented based on two distinct types of cell</w:t>
      </w:r>
      <w:r>
        <w:rPr>
          <w:rFonts w:ascii="Linux Biolinum" w:eastAsia="SimSun" w:hAnsi="Linux Biolinum" w:cs="Linux Biolinum"/>
          <w:bCs/>
          <w:iCs/>
          <w:szCs w:val="18"/>
          <w:lang w:eastAsia="zh-CN"/>
          <w14:ligatures w14:val="standard"/>
        </w:rPr>
        <w:t>-cell</w:t>
      </w:r>
      <w:r w:rsidRPr="00013FED">
        <w:rPr>
          <w:rFonts w:ascii="Linux Biolinum" w:eastAsia="SimSun" w:hAnsi="Linux Biolinum" w:cs="Linux Biolinum"/>
          <w:bCs/>
          <w:iCs/>
          <w:szCs w:val="18"/>
          <w:lang w:eastAsia="zh-CN"/>
          <w14:ligatures w14:val="standard"/>
        </w:rPr>
        <w:t xml:space="preserve"> communication: autocrine and paracrine. Since the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sidR="002E5A84">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77777777"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CLR and CRR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77777777"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8BE8066" w:rsidR="00480197" w:rsidRPr="00884B1B" w:rsidRDefault="009F0762" w:rsidP="00085324">
      <w:pPr>
        <w:pStyle w:val="AbsHead"/>
      </w:pPr>
      <w:r w:rsidRPr="009B3DD3">
        <w:rPr>
          <w:noProof/>
        </w:rPr>
        <w:lastRenderedPageBreak/>
        <mc:AlternateContent>
          <mc:Choice Requires="wps">
            <w:drawing>
              <wp:anchor distT="0" distB="0" distL="114300" distR="114300" simplePos="0" relativeHeight="251658240" behindDoc="0" locked="0" layoutInCell="1" allowOverlap="1" wp14:anchorId="515ABB6D" wp14:editId="727FD8C6">
                <wp:simplePos x="0" y="0"/>
                <wp:positionH relativeFrom="column">
                  <wp:posOffset>3348355</wp:posOffset>
                </wp:positionH>
                <wp:positionV relativeFrom="paragraph">
                  <wp:posOffset>-22472</wp:posOffset>
                </wp:positionV>
                <wp:extent cx="3036570" cy="2837815"/>
                <wp:effectExtent l="0" t="0" r="11430" b="1968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837815"/>
                        </a:xfrm>
                        <a:prstGeom prst="rect">
                          <a:avLst/>
                        </a:prstGeom>
                        <a:solidFill>
                          <a:srgbClr val="FFFFFF"/>
                        </a:solidFill>
                        <a:ln w="9525">
                          <a:solidFill>
                            <a:srgbClr val="000000"/>
                          </a:solidFill>
                          <a:miter lim="800000"/>
                          <a:headEnd/>
                          <a:tailEnd/>
                        </a:ln>
                      </wps:spPr>
                      <wps:txb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margin-left:263.65pt;margin-top:-1.75pt;width:239.1pt;height:223.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">
                <v:textbo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r w:rsidR="00480197"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it is possible to infer the cell</w:t>
      </w:r>
      <w:r w:rsidR="00B03551">
        <w:t xml:space="preserve"> type</w:t>
      </w:r>
      <w:r w:rsidR="00480197" w:rsidRPr="00884B1B">
        <w:t xml:space="preserve"> communication between</w:t>
      </w:r>
      <w:r w:rsidR="004051B3">
        <w:t xml:space="preserve"> all possible pairs of </w:t>
      </w:r>
      <w:r w:rsidR="002A69E0">
        <w:t>cell types</w:t>
      </w:r>
      <w:r w:rsidR="004051B3">
        <w:t xml:space="preserve"> in </w:t>
      </w:r>
      <w:r w:rsidR="00480197" w:rsidRPr="00884B1B">
        <w:t>the data</w:t>
      </w:r>
      <w:r w:rsidR="00AA6907">
        <w:t xml:space="preserve"> </w:t>
      </w:r>
      <w:r w:rsidR="00480197" w:rsidRPr="00884B1B">
        <w:t xml:space="preserve">set. The higher score represents for a higher probability </w:t>
      </w:r>
      <w:r w:rsidR="00BA69A3">
        <w:t>of</w:t>
      </w:r>
      <w:r w:rsidR="00480197" w:rsidRPr="00884B1B">
        <w:t xml:space="preserve"> communication between the cell</w:t>
      </w:r>
      <w:r w:rsidR="009D208D">
        <w:t>s</w:t>
      </w:r>
      <w:r w:rsidR="00480197" w:rsidRPr="00884B1B">
        <w:t xml:space="preserve"> in two cell type</w:t>
      </w:r>
      <w:r w:rsidR="0054599C">
        <w:t>s</w:t>
      </w:r>
      <w:r w:rsidR="00480197" w:rsidRPr="00884B1B">
        <w:t xml:space="preserve"> through the specific communication routes. </w:t>
      </w:r>
    </w:p>
    <w:p w14:paraId="1908A465" w14:textId="07A9302F"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0984D77C"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0E6FEEA" w:rsidR="00480197" w:rsidRPr="00884B1B" w:rsidRDefault="009F0762"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02E73131">
                <wp:simplePos x="0" y="0"/>
                <wp:positionH relativeFrom="column">
                  <wp:posOffset>3348355</wp:posOffset>
                </wp:positionH>
                <wp:positionV relativeFrom="paragraph">
                  <wp:posOffset>460763</wp:posOffset>
                </wp:positionV>
                <wp:extent cx="3027680" cy="1454150"/>
                <wp:effectExtent l="0" t="0" r="20320" b="127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54150"/>
                        </a:xfrm>
                        <a:prstGeom prst="rect">
                          <a:avLst/>
                        </a:prstGeom>
                        <a:solidFill>
                          <a:srgbClr val="FFFFFF"/>
                        </a:solidFill>
                        <a:ln w="9525">
                          <a:solidFill>
                            <a:srgbClr val="000000"/>
                          </a:solidFill>
                          <a:miter lim="800000"/>
                          <a:headEnd/>
                          <a:tailEnd/>
                        </a:ln>
                      </wps:spPr>
                      <wps:txb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8"/>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9" type="#_x0000_t202" style="position:absolute;margin-left:263.65pt;margin-top:36.3pt;width:238.4pt;height:11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bzbFgIAACc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">
                <v:textbo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8"/>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6BC689F5" w:rsidR="00480197" w:rsidRDefault="00480197" w:rsidP="00EB656D">
      <w:pPr>
        <w:pStyle w:val="Head1"/>
      </w:pPr>
      <w:r>
        <w:rPr>
          <w:rStyle w:val="Label"/>
          <w14:ligatures w14:val="standard"/>
        </w:rPr>
        <w:t>3</w:t>
      </w:r>
      <w:r w:rsidRPr="00586A35">
        <w:t> </w:t>
      </w:r>
      <w:r>
        <w:t xml:space="preserve">Experiment results </w:t>
      </w:r>
    </w:p>
    <w:p w14:paraId="0E73F839" w14:textId="3797C6D8" w:rsidR="00480197" w:rsidRPr="00884B1B" w:rsidRDefault="00480197" w:rsidP="00085324">
      <w:pPr>
        <w:pStyle w:val="AbsHead"/>
      </w:pPr>
      <w:r w:rsidRPr="00884B1B">
        <w:t xml:space="preserve">We show how two independent </w:t>
      </w:r>
      <w:r>
        <w:rPr>
          <w:rFonts w:hint="eastAsia"/>
        </w:rPr>
        <w:t>bone</w:t>
      </w:r>
      <w:r>
        <w:t xml:space="preserve"> marrow </w:t>
      </w:r>
      <w:r w:rsidRPr="00884B1B">
        <w:t xml:space="preserve">single cell datasets can be analyzed using </w:t>
      </w:r>
      <w:proofErr w:type="spellStart"/>
      <w:r w:rsidRPr="00884B1B">
        <w:t>rCom</w:t>
      </w:r>
      <w:proofErr w:type="spellEnd"/>
      <w:r w:rsidRPr="00884B1B">
        <w:t xml:space="preserve"> with 4 biological knowledge databases as mentioned </w:t>
      </w:r>
      <w:r w:rsidRPr="00884B1B">
        <w:rPr>
          <w:rFonts w:hint="eastAsia"/>
        </w:rPr>
        <w:t>in</w:t>
      </w:r>
      <w:r w:rsidRPr="00884B1B">
        <w:t xml:space="preserve"> methods part</w:t>
      </w:r>
      <w:r>
        <w:t>.</w:t>
      </w:r>
      <w:r w:rsidRPr="00884B1B">
        <w:t xml:space="preserve"> </w:t>
      </w:r>
      <w:r>
        <w:t>The</w:t>
      </w:r>
      <w:r w:rsidRPr="00884B1B">
        <w:t xml:space="preserve"> </w:t>
      </w:r>
      <w:proofErr w:type="spellStart"/>
      <w:r w:rsidRPr="00884B1B">
        <w:t>rICRN</w:t>
      </w:r>
      <w:proofErr w:type="spellEnd"/>
      <w:r>
        <w:t xml:space="preserve"> is build</w:t>
      </w:r>
      <w:r w:rsidRPr="00884B1B">
        <w:t xml:space="preserve"> based on the number significant communication route pairs</w:t>
      </w:r>
      <w:r>
        <w:t xml:space="preserve"> for each dataset. We check the ligand and receptor expression value for the significant cell type communication route along with the upper or downstream gene in the routes. Our </w:t>
      </w:r>
      <w:r w:rsidRPr="00884B1B">
        <w:t>literature survey</w:t>
      </w:r>
      <w:r>
        <w:t xml:space="preserve"> for cell type related genes gives us confidence of the correctness for identified cell type communications.</w:t>
      </w:r>
    </w:p>
    <w:p w14:paraId="12065D61" w14:textId="1D34FB23" w:rsidR="00480197" w:rsidRPr="002B2B74" w:rsidRDefault="009F0762" w:rsidP="00085324">
      <w:pPr>
        <w:pStyle w:val="AbsHead"/>
        <w:rPr>
          <w:rFonts w:ascii="Linux Libertine" w:eastAsia="Times New Roman" w:hAnsi="Linux Libertine" w:cs="Linux Libertine"/>
          <w:b/>
          <w:bCs w:val="0"/>
          <w:iCs w:val="0"/>
          <w:sz w:val="22"/>
          <w:szCs w:val="20"/>
          <w:lang w:eastAsia="en-US"/>
        </w:rPr>
      </w:pPr>
      <w:r w:rsidRPr="00481C06">
        <w:rPr>
          <w:noProof/>
        </w:rPr>
        <mc:AlternateContent>
          <mc:Choice Requires="wps">
            <w:drawing>
              <wp:anchor distT="45720" distB="45720" distL="114300" distR="114300" simplePos="0" relativeHeight="251646976" behindDoc="0" locked="0" layoutInCell="1" allowOverlap="1" wp14:anchorId="0DB2FAF5" wp14:editId="551B4AA1">
                <wp:simplePos x="0" y="0"/>
                <wp:positionH relativeFrom="column">
                  <wp:posOffset>0</wp:posOffset>
                </wp:positionH>
                <wp:positionV relativeFrom="paragraph">
                  <wp:posOffset>575310</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45.3pt;width:236.7pt;height:21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">
                <v:textbo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sidRPr="002B2B74">
        <w:rPr>
          <w:rFonts w:ascii="Linux Libertine" w:eastAsia="Times New Roman" w:hAnsi="Linux Libertine" w:cs="Linux Libertine"/>
          <w:b/>
          <w:bCs w:val="0"/>
          <w:iCs w:val="0"/>
          <w:sz w:val="22"/>
          <w:szCs w:val="20"/>
          <w:lang w:eastAsia="en-US"/>
        </w:rPr>
        <w:t>3.1</w:t>
      </w:r>
      <w:r w:rsidR="00480197" w:rsidRPr="002B2B74">
        <w:rPr>
          <w:rFonts w:ascii="Linux Libertine" w:eastAsia="Times New Roman" w:hAnsi="Linux Libertine" w:cs="Linux Libertine"/>
          <w:b/>
          <w:bCs w:val="0"/>
          <w:iCs w:val="0"/>
          <w:sz w:val="22"/>
          <w:szCs w:val="20"/>
          <w:lang w:eastAsia="en-US"/>
        </w:rPr>
        <w:t> </w:t>
      </w:r>
      <w:r w:rsidR="00480197"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00480197" w:rsidRPr="002B2B74">
        <w:rPr>
          <w:rFonts w:ascii="Linux Libertine" w:eastAsia="Times New Roman" w:hAnsi="Linux Libertine" w:cs="Linux Libertine" w:hint="eastAsia"/>
          <w:b/>
          <w:bCs w:val="0"/>
          <w:iCs w:val="0"/>
          <w:sz w:val="22"/>
          <w:szCs w:val="20"/>
          <w:lang w:eastAsia="en-US"/>
        </w:rPr>
        <w:t>data</w:t>
      </w:r>
      <w:r w:rsidR="00480197" w:rsidRPr="002B2B74">
        <w:rPr>
          <w:rFonts w:ascii="Linux Libertine" w:eastAsia="Times New Roman" w:hAnsi="Linux Libertine" w:cs="Linux Libertine"/>
          <w:b/>
          <w:bCs w:val="0"/>
          <w:iCs w:val="0"/>
          <w:sz w:val="22"/>
          <w:szCs w:val="20"/>
          <w:lang w:eastAsia="en-US"/>
        </w:rPr>
        <w:t>set</w:t>
      </w:r>
    </w:p>
    <w:p w14:paraId="19390E55" w14:textId="5F72233B" w:rsidR="00480197" w:rsidRDefault="00480197" w:rsidP="00085324">
      <w:pPr>
        <w:pStyle w:val="AbsHead"/>
      </w:pPr>
      <w:r w:rsidRPr="00884B1B">
        <w:t xml:space="preserve">The first study </w:t>
      </w:r>
      <w:r>
        <w:t>in the experiment</w:t>
      </w:r>
      <w:r w:rsidRPr="00884B1B">
        <w:t xml:space="preserve"> </w:t>
      </w:r>
      <w:r>
        <w:t>determined</w:t>
      </w:r>
      <w:r w:rsidRPr="00884B1B">
        <w:t xml:space="preserve"> the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Pr="00884B1B">
        <w:t xml:space="preserve">. After preprocess, the </w:t>
      </w:r>
      <w:proofErr w:type="spellStart"/>
      <w:r w:rsidRPr="00884B1B">
        <w:t>scRNA</w:t>
      </w:r>
      <w:proofErr w:type="spellEnd"/>
      <w:r w:rsidRPr="00884B1B">
        <w:t>-seq data matrix we collected has 4397 cells and 31053 features (genes). The labels of each cell group are given in this dataset includ</w:t>
      </w:r>
      <w:r>
        <w:t xml:space="preserve">e a). </w:t>
      </w:r>
      <w:r w:rsidRPr="00884B1B">
        <w:t>cell of skeletal muscle (CSM) (269 cells),</w:t>
      </w:r>
      <w:r>
        <w:t xml:space="preserve"> b).</w:t>
      </w:r>
      <w:r w:rsidRPr="00884B1B">
        <w:t xml:space="preserve">chondrocyte (CC) (545 cells), </w:t>
      </w:r>
      <w:r>
        <w:t>c).</w:t>
      </w:r>
      <w:r w:rsidRPr="00884B1B">
        <w:t xml:space="preserve">endothelia cell (EC) (394 cells), </w:t>
      </w:r>
      <w:r>
        <w:t>d).</w:t>
      </w:r>
      <w:r w:rsidRPr="00884B1B">
        <w:t xml:space="preserve">macrophage (MP) (1608 cells), </w:t>
      </w:r>
      <w:r>
        <w:t>e).</w:t>
      </w:r>
      <w:r w:rsidRPr="00884B1B">
        <w:t xml:space="preserve">osteoblast (OB) (19 cells), </w:t>
      </w:r>
      <w:r>
        <w:t>f).</w:t>
      </w:r>
      <w:r w:rsidRPr="00884B1B">
        <w:t xml:space="preserve">smooth muscle cell (SMC) (191 cells) and </w:t>
      </w:r>
      <w:r>
        <w:t xml:space="preserve">g). </w:t>
      </w:r>
      <w:r w:rsidRPr="00884B1B">
        <w:t xml:space="preserve">stromal cell of bone marrow (SBM) (1371 cells).  </w:t>
      </w:r>
      <w:r>
        <w:t>T</w:t>
      </w:r>
      <w:r w:rsidRPr="00884B1B">
        <w:t>he</w:t>
      </w:r>
      <w:r>
        <w:t xml:space="preserve"> </w:t>
      </w:r>
      <w:proofErr w:type="spellStart"/>
      <w:r>
        <w:t>repoduced</w:t>
      </w:r>
      <w:proofErr w:type="spellEnd"/>
      <w:r w:rsidRPr="00884B1B">
        <w:t xml:space="preserve"> 2-D visualization of UMAP with the given labels is shown in the Fig 3.</w:t>
      </w:r>
      <w:r>
        <w:t xml:space="preserve"> The consistence between cell type label and the cell 2-D location indicate the correctness of our preprocess procedure.</w:t>
      </w:r>
    </w:p>
    <w:p w14:paraId="3CDC88DA" w14:textId="199A8E42" w:rsidR="008B26D0" w:rsidRDefault="00480197" w:rsidP="00085324">
      <w:pPr>
        <w:pStyle w:val="AbsHead"/>
      </w:pPr>
      <w:r w:rsidRPr="00884B1B">
        <w:t xml:space="preserve">The significant communication routes </w:t>
      </w:r>
      <w:r w:rsidR="006B15C9">
        <w:t xml:space="preserve">pairs </w:t>
      </w:r>
      <w:r w:rsidRPr="00884B1B">
        <w:t xml:space="preserve">of </w:t>
      </w:r>
      <w:r w:rsidR="006B15C9">
        <w:t xml:space="preserve">cell type </w:t>
      </w:r>
      <w:r w:rsidRPr="00884B1B">
        <w:t xml:space="preserve"> communication are shown in Tab. 1 with the threshold of the score larger than 8</w:t>
      </w:r>
      <w:r w:rsidR="00E81DFD">
        <w:t>.</w:t>
      </w:r>
      <w:r w:rsidR="00826C9C">
        <w:t>2</w:t>
      </w:r>
      <w:r w:rsidRPr="00884B1B">
        <w:t>.</w:t>
      </w:r>
      <w:r>
        <w:t xml:space="preserve"> Fig 4 shows the </w:t>
      </w:r>
      <w:proofErr w:type="spellStart"/>
      <w:r w:rsidRPr="00884B1B">
        <w:t>rICRN</w:t>
      </w:r>
      <w:proofErr w:type="spellEnd"/>
      <w:r w:rsidRPr="00884B1B">
        <w:t xml:space="preserve"> of this dataset</w:t>
      </w:r>
      <w:r w:rsidR="00267272">
        <w:t xml:space="preserve"> generated using </w:t>
      </w:r>
      <w:proofErr w:type="spellStart"/>
      <w:r w:rsidR="00267272">
        <w:t>Pyvis</w:t>
      </w:r>
      <w:proofErr w:type="spellEnd"/>
      <w:r w:rsidRPr="00884B1B">
        <w:t xml:space="preserve">. </w:t>
      </w:r>
      <w:r w:rsidR="004C6A96">
        <w:t>From</w:t>
      </w:r>
      <w:r w:rsidRPr="00884B1B">
        <w:t xml:space="preserve"> the networks, we notice that the communication from SBM to EC, from OB to EC and from CC to EC have the greatest</w:t>
      </w:r>
      <w:r>
        <w:t xml:space="preserve"> number of </w:t>
      </w:r>
      <w:r w:rsidRPr="00884B1B">
        <w:t xml:space="preserve"> significant communication routes.</w:t>
      </w:r>
      <w:r>
        <w:t xml:space="preserve"> Among all the </w:t>
      </w:r>
      <w:r w:rsidR="00322264">
        <w:t>cell type communications</w:t>
      </w:r>
      <w:r>
        <w:t>, the communication</w:t>
      </w:r>
      <w:r w:rsidR="001F6E2A">
        <w:t>s</w:t>
      </w:r>
      <w:r>
        <w:t xml:space="preserve"> </w:t>
      </w:r>
      <w:r w:rsidR="00322264">
        <w:t>between</w:t>
      </w:r>
      <w:r>
        <w:t xml:space="preserve"> EC </w:t>
      </w:r>
      <w:r w:rsidR="00322264">
        <w:t>and</w:t>
      </w:r>
      <w:r>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The communication route with id: 70072 is identified as a significant route between EC and MP as shown in the Fig</w:t>
      </w:r>
      <w:r w:rsidR="001C37F1">
        <w:rPr>
          <w:color w:val="000000"/>
        </w:rPr>
        <w:t xml:space="preserve"> 5.</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w:t>
      </w:r>
      <w:r w:rsidR="005D4811" w:rsidRPr="00884B1B">
        <w:lastRenderedPageBreak/>
        <w:t>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AC763E">
        <w:rPr>
          <w:color w:val="000000"/>
        </w:rPr>
        <w:t>rCom</w:t>
      </w:r>
      <w:proofErr w:type="spellEnd"/>
      <w:r w:rsidR="00AC763E">
        <w:rPr>
          <w:color w:val="000000"/>
        </w:rPr>
        <w:t xml:space="preserve">. To verify that the </w:t>
      </w:r>
      <w:proofErr w:type="spellStart"/>
      <w:r w:rsidR="00AC763E">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w:t>
      </w:r>
      <w:r w:rsidR="00BC7CE5" w:rsidRPr="00994F22">
        <w:rPr>
          <w:noProof/>
        </w:rPr>
        <mc:AlternateContent>
          <mc:Choice Requires="wps">
            <w:drawing>
              <wp:anchor distT="0" distB="0" distL="114300" distR="114300" simplePos="0" relativeHeight="251687936" behindDoc="0" locked="0" layoutInCell="1" allowOverlap="1" wp14:anchorId="5CBF9901" wp14:editId="265B9F14">
                <wp:simplePos x="0" y="0"/>
                <wp:positionH relativeFrom="column">
                  <wp:posOffset>0</wp:posOffset>
                </wp:positionH>
                <wp:positionV relativeFrom="paragraph">
                  <wp:posOffset>-170312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1" type="#_x0000_t202" style="position:absolute;margin-left:0;margin-top:-13.4pt;width:238.9pt;height:17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05344" behindDoc="0" locked="0" layoutInCell="1" allowOverlap="1" wp14:anchorId="6F304620" wp14:editId="23F2821B">
                <wp:simplePos x="0" y="0"/>
                <wp:positionH relativeFrom="column">
                  <wp:posOffset>3349831</wp:posOffset>
                </wp:positionH>
                <wp:positionV relativeFrom="paragraph">
                  <wp:posOffset>-169479</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4620" id="_x0000_s1032" type="#_x0000_t202" style="position:absolute;margin-left:263.75pt;margin-top:-13.35pt;width:238.9pt;height:21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">
                <v:textbo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v:textbox>
                <w10:wrap type="square"/>
              </v:shape>
            </w:pict>
          </mc:Fallback>
        </mc:AlternateContent>
      </w:r>
      <w:r w:rsidR="008B26D0" w:rsidRPr="00DA04E1">
        <w:rPr>
          <w:noProof/>
        </w:rPr>
        <mc:AlternateContent>
          <mc:Choice Requires="wps">
            <w:drawing>
              <wp:anchor distT="45720" distB="45720" distL="114300" distR="114300" simplePos="0" relativeHeight="251714560" behindDoc="0" locked="0" layoutInCell="1" allowOverlap="1" wp14:anchorId="5502F06F" wp14:editId="2976165C">
                <wp:simplePos x="0" y="0"/>
                <wp:positionH relativeFrom="column">
                  <wp:posOffset>2540</wp:posOffset>
                </wp:positionH>
                <wp:positionV relativeFrom="paragraph">
                  <wp:posOffset>2211070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3" type="#_x0000_t202" style="position:absolute;margin-left:.2pt;margin-top:174.1pt;width:237.95pt;height:279.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">
                <v:textbo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25824" behindDoc="0" locked="0" layoutInCell="1" allowOverlap="1" wp14:anchorId="1F7383F1" wp14:editId="32448504">
                <wp:simplePos x="0" y="0"/>
                <wp:positionH relativeFrom="column">
                  <wp:posOffset>3363405</wp:posOffset>
                </wp:positionH>
                <wp:positionV relativeFrom="paragraph">
                  <wp:posOffset>2646738</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4" type="#_x0000_t202" style="position:absolute;margin-left:264.85pt;margin-top:208.4pt;width:238.9pt;height:219.9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qiFA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">
                <v:textbo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v:textbox>
                <w10:wrap type="square"/>
              </v:shape>
            </w:pict>
          </mc:Fallback>
        </mc:AlternateContent>
      </w:r>
      <w:r w:rsidR="00B04464" w:rsidRPr="00884B1B">
        <w:t xml:space="preserve">between gene expression value and the output of </w:t>
      </w:r>
      <w:proofErr w:type="spellStart"/>
      <w:r w:rsidR="00B04464" w:rsidRPr="00884B1B">
        <w:t>rCOM</w:t>
      </w:r>
      <w:proofErr w:type="spellEnd"/>
      <w:r w:rsidR="00B04464" w:rsidRPr="00884B1B">
        <w:t xml:space="preserve"> validate the correctness of route identification</w:t>
      </w:r>
      <w:r w:rsidR="00165E50">
        <w:t>.</w:t>
      </w:r>
      <w:r w:rsidR="009D7B5F">
        <w:t xml:space="preserve"> </w:t>
      </w:r>
    </w:p>
    <w:p w14:paraId="166627F5" w14:textId="014AF5CE"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p>
    <w:p w14:paraId="0E102D4C" w14:textId="78CBC6C6" w:rsidR="008B26D0" w:rsidRDefault="00480197" w:rsidP="00085324">
      <w:pPr>
        <w:pStyle w:val="AbsHead"/>
      </w:pPr>
      <w:r w:rsidRPr="00884B1B">
        <w:t xml:space="preserve">Another dataset we collected 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Pr="00884B1B">
        <w:t xml:space="preserve"> which explored osteogenesis in adult mice and show that a bone-targeting, high affinity without causing adverse effects in other organs, which are known to reply on intact Notch signaling interactions. A</w:t>
      </w:r>
      <w:r w:rsidRPr="00884B1B">
        <w:rPr>
          <w:rFonts w:hint="eastAsia"/>
        </w:rPr>
        <w:t>fter</w:t>
      </w:r>
      <w:r w:rsidRPr="00884B1B">
        <w:t xml:space="preserve"> preprocess, the </w:t>
      </w:r>
      <w:proofErr w:type="spellStart"/>
      <w:r w:rsidRPr="00884B1B">
        <w:t>scRNA</w:t>
      </w:r>
      <w:proofErr w:type="spellEnd"/>
      <w:r w:rsidRPr="00884B1B">
        <w:t>-seq data matrix has 17015 cells and 15046 features(genes). T</w:t>
      </w:r>
      <w:r w:rsidRPr="00884B1B">
        <w:rPr>
          <w:rFonts w:hint="eastAsia"/>
        </w:rPr>
        <w:t>he</w:t>
      </w:r>
      <w:r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Our reproduced single cell 2-D plot visualization using UMAP is shown in Fig </w:t>
      </w:r>
      <w:r w:rsidR="002B214E">
        <w:t>9</w:t>
      </w:r>
      <w:r w:rsidRPr="00884B1B">
        <w:t>. The pattern those cells sharing same group are close to each other stands for the correctness of our preprocess.</w:t>
      </w:r>
    </w:p>
    <w:p w14:paraId="7784A88D" w14:textId="22D72854" w:rsidR="006437AD" w:rsidRDefault="004016A8" w:rsidP="00085324">
      <w:pPr>
        <w:pStyle w:val="AbsHead"/>
      </w:pPr>
      <w:r w:rsidRPr="00DA04E1">
        <w:rPr>
          <w:noProof/>
        </w:rPr>
        <w:lastRenderedPageBreak/>
        <mc:AlternateContent>
          <mc:Choice Requires="wps">
            <w:drawing>
              <wp:anchor distT="45720" distB="45720" distL="114300" distR="114300" simplePos="0" relativeHeight="251744256" behindDoc="0" locked="0" layoutInCell="1" allowOverlap="1" wp14:anchorId="3C73E67A" wp14:editId="09AFA9C5">
                <wp:simplePos x="0" y="0"/>
                <wp:positionH relativeFrom="column">
                  <wp:posOffset>3354705</wp:posOffset>
                </wp:positionH>
                <wp:positionV relativeFrom="paragraph">
                  <wp:posOffset>-15240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E67A" id="_x0000_s1035" type="#_x0000_t202" style="position:absolute;margin-left:264.15pt;margin-top:-1.2pt;width:235.3pt;height:264.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">
                <v:textbo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v:textbox>
                <w10:wrap type="square"/>
              </v:shape>
            </w:pict>
          </mc:Fallback>
        </mc:AlternateContent>
      </w:r>
      <w:r w:rsidR="00480197" w:rsidRPr="00884B1B">
        <w:t xml:space="preserve">The significant communication routes identified by </w:t>
      </w:r>
      <w:proofErr w:type="spellStart"/>
      <w:r w:rsidR="00480197" w:rsidRPr="00884B1B">
        <w:t>rCom</w:t>
      </w:r>
      <w:proofErr w:type="spellEnd"/>
      <w:r w:rsidR="00480197" w:rsidRPr="00884B1B">
        <w:t xml:space="preserve"> are shown in Tab.</w:t>
      </w:r>
      <w:r w:rsidR="00490A97">
        <w:t>2</w:t>
      </w:r>
      <w:r w:rsidR="00480197" w:rsidRPr="00884B1B">
        <w:t xml:space="preserve"> with threshold of score larger than 8.</w:t>
      </w:r>
      <w:r w:rsidR="00E81DFD">
        <w:t>7</w:t>
      </w:r>
      <w:r w:rsidR="00480197" w:rsidRPr="00884B1B">
        <w:t xml:space="preserve"> and the </w:t>
      </w:r>
      <w:proofErr w:type="spellStart"/>
      <w:r w:rsidR="00480197" w:rsidRPr="00884B1B">
        <w:t>rICRN</w:t>
      </w:r>
      <w:proofErr w:type="spellEnd"/>
      <w:r w:rsidR="00480197" w:rsidRPr="00884B1B">
        <w:t xml:space="preserve"> </w:t>
      </w:r>
      <w:r w:rsidR="003A66CA">
        <w:t>is</w:t>
      </w:r>
      <w:r w:rsidR="00480197" w:rsidRPr="00884B1B">
        <w:t xml:space="preserve"> shown in </w:t>
      </w:r>
      <w:r w:rsidR="00A825BA">
        <w:t>Fig</w:t>
      </w:r>
      <w:r w:rsidR="001226C1">
        <w:t>.</w:t>
      </w:r>
      <w:r w:rsidR="002B214E">
        <w:t>10</w:t>
      </w:r>
      <w:r w:rsidR="00480197" w:rsidRPr="00884B1B">
        <w:t>. Among all the communication between each two cell types. The communication between SMC and PL has the largest number of significant routes pairs, and the communication from MC to PH only have 2 route pairs.</w:t>
      </w:r>
      <w:r w:rsidR="00CD317C">
        <w:t xml:space="preserve"> I</w:t>
      </w:r>
      <w:r w:rsidR="00CD317C">
        <w:rPr>
          <w:rFonts w:hint="eastAsia"/>
        </w:rPr>
        <w:t>n</w:t>
      </w:r>
      <w:r w:rsidR="00CD317C">
        <w:t xml:space="preserve"> the network, </w:t>
      </w:r>
      <w:r w:rsidR="001163F1">
        <w:t xml:space="preserve">a communication route </w:t>
      </w:r>
      <w:proofErr w:type="gramStart"/>
      <w:r w:rsidR="001163F1">
        <w:t>pair</w:t>
      </w:r>
      <w:proofErr w:type="gramEnd"/>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756AB6" w:rsidRPr="00884B1B">
        <w:t>In Fig</w:t>
      </w:r>
      <w:r w:rsidR="00DF5633">
        <w:t>.</w:t>
      </w:r>
      <w:r w:rsidR="00756AB6">
        <w:t>1</w:t>
      </w:r>
      <w:r w:rsidR="00DF5633">
        <w:t>2</w:t>
      </w:r>
      <w:r w:rsidR="00756AB6" w:rsidRPr="00884B1B">
        <w:t>, the gene expression value of COL18A1 and ITGB3 ligand and receptor pairs are compared using violin plot.</w:t>
      </w:r>
      <w:r w:rsidR="00097A55" w:rsidRPr="00097A55">
        <w:t xml:space="preserve"> </w:t>
      </w:r>
      <w:r w:rsidR="00097A55" w:rsidRPr="00884B1B">
        <w:t xml:space="preserve">In all cell groups, COL18A1 only highly expressed in the SMC and its receptor, ITGB3 are highly expressed in the PL and only few MC cells have ITGB3 </w:t>
      </w:r>
      <w:r w:rsidR="006437AD" w:rsidRPr="00DA04E1">
        <w:rPr>
          <w:noProof/>
        </w:rPr>
        <mc:AlternateContent>
          <mc:Choice Requires="wps">
            <w:drawing>
              <wp:anchor distT="45720" distB="45720" distL="114300" distR="114300" simplePos="0" relativeHeight="251731968" behindDoc="0" locked="0" layoutInCell="1" allowOverlap="1" wp14:anchorId="77FF84BB" wp14:editId="3310B0B3">
                <wp:simplePos x="0" y="0"/>
                <wp:positionH relativeFrom="column">
                  <wp:posOffset>-5938</wp:posOffset>
                </wp:positionH>
                <wp:positionV relativeFrom="paragraph">
                  <wp:posOffset>-12610</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52C6C022" w14:textId="77777777" w:rsidR="006437AD" w:rsidRPr="007574CE" w:rsidRDefault="006437AD" w:rsidP="006437AD">
                            <w:pPr>
                              <w:rPr>
                                <w:rFonts w:eastAsia="SimSun"/>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6" type="#_x0000_t202" style="position:absolute;margin-left:-.45pt;margin-top:-1pt;width:235.3pt;height:155.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">
                <v:textbox>
                  <w:txbxContent>
                    <w:p w14:paraId="52C6C022" w14:textId="77777777" w:rsidR="006437AD" w:rsidRPr="007574CE" w:rsidRDefault="006437AD" w:rsidP="006437AD">
                      <w:pPr>
                        <w:rPr>
                          <w:rFonts w:eastAsia="SimSun"/>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097A55" w:rsidRPr="00884B1B">
        <w:t xml:space="preserve">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2B214E" w:rsidRPr="00884B1B">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2B214E" w:rsidRPr="00884B1B">
        <w:t>rCOM</w:t>
      </w:r>
      <w:proofErr w:type="spellEnd"/>
      <w:r w:rsidR="002B214E" w:rsidRPr="00884B1B">
        <w:t xml:space="preserve"> validate the correctness of route identification. </w:t>
      </w:r>
    </w:p>
    <w:p w14:paraId="464D1EB5" w14:textId="69454958"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6B2B38CB" w:rsidR="00480197" w:rsidRPr="00884B1B" w:rsidRDefault="00480197" w:rsidP="00085324">
      <w:pPr>
        <w:pStyle w:val="AbsHead"/>
      </w:pPr>
      <w:r w:rsidRPr="00884B1B">
        <w:t xml:space="preserve">Developing </w:t>
      </w:r>
      <w:proofErr w:type="spellStart"/>
      <w:r w:rsidRPr="00884B1B">
        <w:t>rCom</w:t>
      </w:r>
      <w:proofErr w:type="spellEnd"/>
      <w:r w:rsidRPr="00884B1B">
        <w:t xml:space="preserve"> was motivated by inferencing the cell type communication at route-based level through gene signaling pathway route with ligand-receptor pairs mapped. Among all the existing methods, </w:t>
      </w:r>
      <w:proofErr w:type="spellStart"/>
      <w:r w:rsidRPr="00884B1B">
        <w:t>Ctyotalk</w:t>
      </w:r>
      <w:proofErr w:type="spellEnd"/>
      <w:r w:rsidRPr="00884B1B">
        <w:t xml:space="preserve"> returns a signal transduction network between cell types which is similar to </w:t>
      </w:r>
      <w:proofErr w:type="spellStart"/>
      <w:r w:rsidRPr="00884B1B">
        <w:t>rCOM</w:t>
      </w:r>
      <w:proofErr w:type="spellEnd"/>
      <w:r w:rsidRPr="00884B1B">
        <w:t xml:space="preserve">. The difference between </w:t>
      </w:r>
      <w:proofErr w:type="spellStart"/>
      <w:r w:rsidRPr="00884B1B">
        <w:t>rCom</w:t>
      </w:r>
      <w:proofErr w:type="spellEnd"/>
      <w:r w:rsidRPr="00884B1B">
        <w:t xml:space="preserve"> and </w:t>
      </w:r>
      <w:proofErr w:type="spellStart"/>
      <w:r w:rsidRPr="00884B1B">
        <w:t>Cytoalk</w:t>
      </w:r>
      <w:proofErr w:type="spellEnd"/>
      <w:r w:rsidRPr="00884B1B">
        <w:t xml:space="preserve"> </w:t>
      </w:r>
      <w:r w:rsidR="00DE5834">
        <w:t xml:space="preserve">is </w:t>
      </w:r>
      <w:r w:rsidRPr="00884B1B">
        <w:t xml:space="preserve">how we borrow the strength of prior knowledge. The network inferred by </w:t>
      </w:r>
      <w:proofErr w:type="spellStart"/>
      <w:r w:rsidRPr="00884B1B">
        <w:t>Cytotalk</w:t>
      </w:r>
      <w:proofErr w:type="spellEnd"/>
      <w:r w:rsidRPr="00884B1B">
        <w:t xml:space="preserve"> is data driven while </w:t>
      </w:r>
      <w:proofErr w:type="spellStart"/>
      <w:r w:rsidRPr="00884B1B">
        <w:t>rCom</w:t>
      </w:r>
      <w:proofErr w:type="spellEnd"/>
      <w:r w:rsidRPr="00884B1B">
        <w:t xml:space="preserve">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methods which focus on inferring cell type communication using ligand-receptor expression patterns, our survey revealed that none of these methods use pathway topology (activation/inhibition) and </w:t>
      </w:r>
      <w:proofErr w:type="spellStart"/>
      <w:r w:rsidR="008E6E64">
        <w:t>regularoty</w:t>
      </w:r>
      <w:proofErr w:type="spellEnd"/>
      <w:r w:rsidR="008E6E64">
        <w:t xml:space="preserve"> consistency in their model.</w:t>
      </w:r>
      <w:r w:rsidRPr="00884B1B">
        <w:t xml:space="preserve"> The </w:t>
      </w:r>
      <w:proofErr w:type="spellStart"/>
      <w:r w:rsidRPr="00884B1B">
        <w:t>rCom</w:t>
      </w:r>
      <w:proofErr w:type="spellEnd"/>
      <w:r w:rsidR="00512250">
        <w:t xml:space="preserve"> framework</w:t>
      </w:r>
      <w:r w:rsidRPr="00884B1B">
        <w:t xml:space="preserve"> provides a new way of using well-established prior knowledge to translate the communication behavior. </w:t>
      </w:r>
    </w:p>
    <w:p w14:paraId="6E28DB2B" w14:textId="0D15D92E" w:rsidR="00480197" w:rsidRPr="00884B1B" w:rsidRDefault="004016A8" w:rsidP="00085324">
      <w:pPr>
        <w:pStyle w:val="AbsHead"/>
      </w:pPr>
      <w:r w:rsidRPr="00DA04E1">
        <w:rPr>
          <w:noProof/>
        </w:rPr>
        <mc:AlternateContent>
          <mc:Choice Requires="wps">
            <w:drawing>
              <wp:anchor distT="45720" distB="45720" distL="114300" distR="114300" simplePos="0" relativeHeight="251742208" behindDoc="0" locked="0" layoutInCell="1" allowOverlap="1" wp14:anchorId="383E04A2" wp14:editId="22579D78">
                <wp:simplePos x="0" y="0"/>
                <wp:positionH relativeFrom="column">
                  <wp:posOffset>2540</wp:posOffset>
                </wp:positionH>
                <wp:positionV relativeFrom="paragraph">
                  <wp:posOffset>-5798746</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7" type="#_x0000_t202" style="position:absolute;margin-left:.2pt;margin-top:-456.6pt;width:235.3pt;height:138.3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OAFQ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">
                <v:textbo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v:shape>
            </w:pict>
          </mc:Fallback>
        </mc:AlternateContent>
      </w:r>
      <w:proofErr w:type="spellStart"/>
      <w:r w:rsidR="00480197" w:rsidRPr="00884B1B">
        <w:t>rCOM</w:t>
      </w:r>
      <w:proofErr w:type="spellEnd"/>
      <w:r w:rsidR="00480197" w:rsidRPr="00884B1B">
        <w:t xml:space="preserve"> also provide a new way for combining biological knowledge databases </w:t>
      </w:r>
      <w:r w:rsidR="00BF05D1">
        <w:t>to study</w:t>
      </w:r>
      <w:r w:rsidR="00480197"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[24]–[26]</w:t>
          </w:r>
        </w:sdtContent>
      </w:sdt>
      <w:r w:rsidR="00480197"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00480197"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00480197" w:rsidRPr="00884B1B">
        <w:t xml:space="preserve">. In our previous work, </w:t>
      </w:r>
      <w:proofErr w:type="spellStart"/>
      <w:r w:rsidR="00480197" w:rsidRPr="00884B1B">
        <w:t>ctBuilder</w:t>
      </w:r>
      <w:proofErr w:type="spellEnd"/>
      <w:r w:rsidR="00480197"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00480197" w:rsidRPr="00884B1B">
        <w:t xml:space="preserve"> is developed to identify a subnetwork interconnecting two pathways. However, with combination of ligand-receptor pairs databases and curated gene signaling pathway databases, the </w:t>
      </w:r>
      <w:proofErr w:type="spellStart"/>
      <w:r w:rsidR="00480197" w:rsidRPr="00884B1B">
        <w:t>rCom</w:t>
      </w:r>
      <w:proofErr w:type="spellEnd"/>
      <w:r w:rsidR="00480197" w:rsidRPr="00884B1B">
        <w:t xml:space="preserve"> </w:t>
      </w:r>
      <w:r w:rsidR="00152BC0">
        <w:t xml:space="preserve">framework </w:t>
      </w:r>
      <w:r w:rsidR="00480197" w:rsidRPr="00884B1B">
        <w:t xml:space="preserve">can provide a novel aspect of exploring and identifying pathway crosstalk, which is the connection between ligand and receptor pairs. More explicitly, without finding NIC, signal </w:t>
      </w:r>
      <w:r w:rsidR="00876C7D">
        <w:t>originating</w:t>
      </w:r>
      <w:r w:rsidR="00480197" w:rsidRPr="00884B1B">
        <w:t xml:space="preserve"> from CLR </w:t>
      </w:r>
      <w:r w:rsidR="00FD387B">
        <w:t>of</w:t>
      </w:r>
      <w:r w:rsidR="00480197" w:rsidRPr="00884B1B">
        <w:t xml:space="preserve"> pathway A </w:t>
      </w:r>
      <w:r w:rsidR="00FD387B">
        <w:t xml:space="preserve">in one cell </w:t>
      </w:r>
      <w:r w:rsidR="00480197" w:rsidRPr="00884B1B">
        <w:t>can impact its downstream gene in CRR which is derived from a different pathway B</w:t>
      </w:r>
      <w:r w:rsidR="004F1912">
        <w:t xml:space="preserve"> in another cell</w:t>
      </w:r>
      <w:r w:rsidR="00421D28">
        <w:t>. These two routes can be connected</w:t>
      </w:r>
      <w:r w:rsidR="00480197" w:rsidRPr="00884B1B">
        <w:t xml:space="preserve"> through the ligand-receptor pairs which is not originally </w:t>
      </w:r>
      <w:r w:rsidR="00421D28">
        <w:t>annotated in</w:t>
      </w:r>
      <w:r w:rsidR="00480197" w:rsidRPr="00884B1B">
        <w:t xml:space="preserve"> pathways b</w:t>
      </w:r>
      <w:r w:rsidR="00045009">
        <w:t>ut</w:t>
      </w:r>
      <w:r w:rsidR="00480197" w:rsidRPr="00884B1B">
        <w:t xml:space="preserve"> supported by curated ligand-receptor databases. By </w:t>
      </w:r>
      <w:r w:rsidR="00480197" w:rsidRPr="00884B1B">
        <w:lastRenderedPageBreak/>
        <w:t xml:space="preserve">analyzing the communication route pairs, unknown crosstalk between two independent pathways might be identified. </w:t>
      </w:r>
    </w:p>
    <w:p w14:paraId="6538F89E" w14:textId="3D4AA9CB"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in our </w:t>
      </w:r>
      <w:proofErr w:type="spellStart"/>
      <w:r w:rsidR="00787AF3">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Even to identify and verify the interaction between cells.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D874B2" w:rsidRDefault="00A825BA" w:rsidP="00D874B2">
          <w:pPr>
            <w:widowControl w:val="0"/>
            <w:autoSpaceDE w:val="0"/>
            <w:autoSpaceDN w:val="0"/>
            <w:adjustRightInd w:val="0"/>
            <w:spacing w:line="240" w:lineRule="auto"/>
            <w:ind w:hanging="640"/>
            <w:divId w:val="1855029065"/>
            <w:rPr>
              <w:rFonts w:cs="Linux Libertine"/>
              <w:sz w:val="14"/>
              <w:szCs w:val="24"/>
            </w:rPr>
          </w:pPr>
          <w:r w:rsidRPr="00D874B2">
            <w:rPr>
              <w:rFonts w:cs="Linux Libertine"/>
              <w:sz w:val="14"/>
              <w:szCs w:val="24"/>
            </w:rPr>
            <w:t>[5]</w:t>
          </w:r>
          <w:r w:rsidRPr="00D874B2">
            <w:rPr>
              <w:rFonts w:cs="Linux Libertine"/>
              <w:sz w:val="14"/>
              <w:szCs w:val="24"/>
            </w:rPr>
            <w:tab/>
            <w:t xml:space="preserve">Y. E. Antebi, N. Nandagopal, and M. B. </w:t>
          </w:r>
          <w:proofErr w:type="spellStart"/>
          <w:r w:rsidRPr="00D874B2">
            <w:rPr>
              <w:rFonts w:cs="Linux Libertine"/>
              <w:sz w:val="14"/>
              <w:szCs w:val="24"/>
            </w:rPr>
            <w:t>Elowitz</w:t>
          </w:r>
          <w:proofErr w:type="spellEnd"/>
          <w:r w:rsidRPr="00D874B2">
            <w:rPr>
              <w:rFonts w:cs="Linux Libertine"/>
              <w:sz w:val="14"/>
              <w:szCs w:val="24"/>
            </w:rPr>
            <w:t xml:space="preserve">, “An operational view of intercellular signaling pathways,” Current Opinion in Systems Biology, vol. 1, pp. 16–24, Feb. 2017, </w:t>
          </w:r>
          <w:proofErr w:type="spellStart"/>
          <w:r w:rsidRPr="00D874B2">
            <w:rPr>
              <w:rFonts w:cs="Linux Libertine"/>
              <w:sz w:val="14"/>
              <w:szCs w:val="24"/>
            </w:rPr>
            <w:t>doi</w:t>
          </w:r>
          <w:proofErr w:type="spellEnd"/>
          <w:r w:rsidRPr="00D874B2">
            <w:rPr>
              <w:rFonts w:cs="Linux Libertine"/>
              <w:sz w:val="14"/>
              <w:szCs w:val="24"/>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Pr>
              <w:rFonts w:eastAsia="Times New Roman"/>
            </w:rPr>
            <w:t>[6]</w:t>
          </w:r>
          <w:r>
            <w:rPr>
              <w:rFonts w:eastAsia="Times New Roman"/>
            </w:rPr>
            <w:tab/>
          </w:r>
          <w:r w:rsidRPr="00D874B2">
            <w:rPr>
              <w:rFonts w:cs="Linux Libertine"/>
              <w:sz w:val="14"/>
              <w:szCs w:val="24"/>
            </w:rPr>
            <w:t xml:space="preserve">M. Billmann, V. Chaudhary, M. F. </w:t>
          </w:r>
          <w:proofErr w:type="spellStart"/>
          <w:r w:rsidRPr="00D874B2">
            <w:rPr>
              <w:rFonts w:cs="Linux Libertine"/>
              <w:sz w:val="14"/>
              <w:szCs w:val="24"/>
            </w:rPr>
            <w:t>ElMaghraby</w:t>
          </w:r>
          <w:proofErr w:type="spellEnd"/>
          <w:r w:rsidRPr="00D874B2">
            <w:rPr>
              <w:rFonts w:cs="Linux Libertine"/>
              <w:sz w:val="14"/>
              <w:szCs w:val="24"/>
            </w:rPr>
            <w:t>, B. Fischer, and M. Boutros, “Widespread Rewiring of Genetic Networks upon Cancer Signaling Pathway Activation,” Cell Systems, vol. 6, no. 1, pp. 52-</w:t>
          </w:r>
          <w:proofErr w:type="gramStart"/>
          <w:r w:rsidRPr="00D874B2">
            <w:rPr>
              <w:rFonts w:cs="Linux Libertine"/>
              <w:sz w:val="14"/>
              <w:szCs w:val="24"/>
            </w:rPr>
            <w:t>64.e</w:t>
          </w:r>
          <w:proofErr w:type="gramEnd"/>
          <w:r w:rsidRPr="00D874B2">
            <w:rPr>
              <w:rFonts w:cs="Linux Libertine"/>
              <w:sz w:val="14"/>
              <w:szCs w:val="24"/>
            </w:rPr>
            <w:t xml:space="preserve">4, Jan. 2018, </w:t>
          </w:r>
          <w:proofErr w:type="spellStart"/>
          <w:r w:rsidRPr="00D874B2">
            <w:rPr>
              <w:rFonts w:cs="Linux Libertine"/>
              <w:sz w:val="14"/>
              <w:szCs w:val="24"/>
            </w:rPr>
            <w:t>doi</w:t>
          </w:r>
          <w:proofErr w:type="spellEnd"/>
          <w:r w:rsidRPr="00D874B2">
            <w:rPr>
              <w:rFonts w:cs="Linux Libertine"/>
              <w:sz w:val="14"/>
              <w:szCs w:val="24"/>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w:t>
          </w:r>
          <w:proofErr w:type="spellStart"/>
          <w:r w:rsidRPr="00D874B2">
            <w:rPr>
              <w:rFonts w:cs="Linux Libertine"/>
              <w:sz w:val="14"/>
              <w:szCs w:val="24"/>
            </w:rPr>
            <w:t>Jin</w:t>
          </w:r>
          <w:proofErr w:type="spellEnd"/>
          <w:r w:rsidRPr="00D874B2">
            <w:rPr>
              <w:rFonts w:cs="Linux Libertine"/>
              <w:sz w:val="14"/>
              <w:szCs w:val="24"/>
            </w:rPr>
            <w:t xml:space="preserve">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manually curated database of ligand–receptor interactions in humans and </w:t>
          </w:r>
          <w:r w:rsidRPr="00D874B2">
            <w:rPr>
              <w:rFonts w:cs="Linux Libertine"/>
              <w:sz w:val="14"/>
              <w:szCs w:val="24"/>
            </w:rPr>
            <w:t xml:space="preserve">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77777777" w:rsidR="00A825BA" w:rsidRPr="003A4EE2"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 xml:space="preserve">A. </w:t>
          </w:r>
          <w:proofErr w:type="spellStart"/>
          <w:r w:rsidRPr="003A4EE2">
            <w:rPr>
              <w:rFonts w:cs="Linux Libertine"/>
              <w:sz w:val="14"/>
              <w:szCs w:val="24"/>
            </w:rPr>
            <w:t>Vesprey</w:t>
          </w:r>
          <w:proofErr w:type="spellEnd"/>
          <w:r w:rsidRPr="003A4EE2">
            <w:rPr>
              <w:rFonts w:cs="Linux Libertine"/>
              <w:sz w:val="14"/>
              <w:szCs w:val="24"/>
            </w:rPr>
            <w:t xml:space="preserve"> et al., “Tmem100-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66A2465B" w:rsidR="00480197" w:rsidRDefault="00480197" w:rsidP="00085324">
      <w:pPr>
        <w:pStyle w:val="AbsHead"/>
      </w:pPr>
    </w:p>
    <w:p w14:paraId="2FDB56A2" w14:textId="0FC46104" w:rsidR="00480197" w:rsidRDefault="00480197" w:rsidP="00085324">
      <w:pPr>
        <w:pStyle w:val="AbsHead"/>
      </w:pPr>
    </w:p>
    <w:p w14:paraId="0C975866" w14:textId="63965CE7" w:rsidR="00480197" w:rsidRDefault="00480197" w:rsidP="00085324">
      <w:pPr>
        <w:pStyle w:val="AbsHead"/>
      </w:pPr>
    </w:p>
    <w:p w14:paraId="252708D7" w14:textId="55364978" w:rsidR="00480197" w:rsidRDefault="00480197" w:rsidP="00085324">
      <w:pPr>
        <w:pStyle w:val="AbsHead"/>
      </w:pPr>
    </w:p>
    <w:p w14:paraId="658AD407" w14:textId="77777777" w:rsidR="00480197" w:rsidRDefault="00480197" w:rsidP="00085324">
      <w:pPr>
        <w:pStyle w:val="AbsHead"/>
      </w:pPr>
    </w:p>
    <w:p w14:paraId="19F50C07" w14:textId="77777777" w:rsidR="00480197" w:rsidRDefault="00480197" w:rsidP="00085324">
      <w:pPr>
        <w:pStyle w:val="AbsHead"/>
      </w:pPr>
    </w:p>
    <w:p w14:paraId="68DB2934" w14:textId="77777777" w:rsidR="00480197" w:rsidRDefault="00480197" w:rsidP="00085324">
      <w:pPr>
        <w:pStyle w:val="AbsHead"/>
      </w:pPr>
    </w:p>
    <w:p w14:paraId="3AC8A6BA" w14:textId="5E1EA04A" w:rsidR="00480197" w:rsidRDefault="00480197" w:rsidP="00085324">
      <w:pPr>
        <w:pStyle w:val="AbsHead"/>
      </w:pPr>
    </w:p>
    <w:p w14:paraId="3EB10A8F" w14:textId="77777777" w:rsidR="00480197" w:rsidRDefault="00480197" w:rsidP="00085324">
      <w:pPr>
        <w:pStyle w:val="AbsHead"/>
      </w:pPr>
    </w:p>
    <w:p w14:paraId="6D3042B8" w14:textId="3A4C2035" w:rsidR="00480197" w:rsidRDefault="00DB61F7" w:rsidP="00085324">
      <w:pPr>
        <w:pStyle w:val="AbsHead"/>
      </w:pPr>
      <w:r>
        <w:rPr>
          <w:noProof/>
        </w:rPr>
        <w:lastRenderedPageBreak/>
        <mc:AlternateContent>
          <mc:Choice Requires="wps">
            <w:drawing>
              <wp:anchor distT="45720" distB="45720" distL="114300" distR="114300" simplePos="0" relativeHeight="251667456" behindDoc="0" locked="0" layoutInCell="1" allowOverlap="1" wp14:anchorId="33F422EE" wp14:editId="10ADE2F6">
                <wp:simplePos x="0" y="0"/>
                <wp:positionH relativeFrom="column">
                  <wp:posOffset>-173990</wp:posOffset>
                </wp:positionH>
                <wp:positionV relativeFrom="paragraph">
                  <wp:posOffset>3435959</wp:posOffset>
                </wp:positionV>
                <wp:extent cx="6590030" cy="4556760"/>
                <wp:effectExtent l="0" t="0" r="127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2"/>
                              <w:gridCol w:w="512"/>
                              <w:gridCol w:w="622"/>
                              <w:gridCol w:w="583"/>
                              <w:gridCol w:w="721"/>
                              <w:gridCol w:w="811"/>
                              <w:gridCol w:w="819"/>
                              <w:gridCol w:w="4775"/>
                              <w:gridCol w:w="742"/>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 xml:space="preserve">Table </w:t>
                            </w:r>
                            <w:r>
                              <w:rPr>
                                <w:sz w:val="16"/>
                                <w:szCs w:val="16"/>
                              </w:rPr>
                              <w:t>2</w:t>
                            </w:r>
                            <w:r>
                              <w:rPr>
                                <w:sz w:val="16"/>
                                <w:szCs w:val="16"/>
                              </w:rPr>
                              <w:t>.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8" type="#_x0000_t202" style="position:absolute;margin-left:-13.7pt;margin-top:270.55pt;width:518.9pt;height:35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zREwIAAP8DAAAOAAAAZHJzL2Uyb0RvYy54bWysU9tu2zAMfR+wfxD0vtjJkrQ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" stroked="f">
                <v:textbox>
                  <w:txbxContent>
                    <w:tbl>
                      <w:tblPr>
                        <w:tblW w:w="10012" w:type="dxa"/>
                        <w:tblInd w:w="198" w:type="dxa"/>
                        <w:tblLook w:val="04A0" w:firstRow="1" w:lastRow="0" w:firstColumn="1" w:lastColumn="0" w:noHBand="0" w:noVBand="1"/>
                      </w:tblPr>
                      <w:tblGrid>
                        <w:gridCol w:w="512"/>
                        <w:gridCol w:w="512"/>
                        <w:gridCol w:w="622"/>
                        <w:gridCol w:w="583"/>
                        <w:gridCol w:w="721"/>
                        <w:gridCol w:w="811"/>
                        <w:gridCol w:w="819"/>
                        <w:gridCol w:w="4775"/>
                        <w:gridCol w:w="742"/>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 xml:space="preserve">Table </w:t>
                      </w:r>
                      <w:r>
                        <w:rPr>
                          <w:sz w:val="16"/>
                          <w:szCs w:val="16"/>
                        </w:rPr>
                        <w:t>2</w:t>
                      </w:r>
                      <w:r>
                        <w:rPr>
                          <w:sz w:val="16"/>
                          <w:szCs w:val="16"/>
                        </w:rPr>
                        <w:t>.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v:textbox>
                <w10:wrap type="square"/>
              </v:shape>
            </w:pict>
          </mc:Fallback>
        </mc:AlternateContent>
      </w:r>
      <w:r w:rsidR="00FA63A5" w:rsidRPr="00B76BBD">
        <w:rPr>
          <w:noProof/>
        </w:rPr>
        <mc:AlternateContent>
          <mc:Choice Requires="wps">
            <w:drawing>
              <wp:anchor distT="45720" distB="45720" distL="114300" distR="114300" simplePos="0" relativeHeight="251656192" behindDoc="0" locked="0" layoutInCell="1" allowOverlap="1" wp14:anchorId="075AB101" wp14:editId="41B20E0C">
                <wp:simplePos x="0" y="0"/>
                <wp:positionH relativeFrom="column">
                  <wp:posOffset>-5715</wp:posOffset>
                </wp:positionH>
                <wp:positionV relativeFrom="paragraph">
                  <wp:posOffset>-24130</wp:posOffset>
                </wp:positionV>
                <wp:extent cx="6378575" cy="3415665"/>
                <wp:effectExtent l="0" t="0" r="317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415665"/>
                        </a:xfrm>
                        <a:prstGeom prst="rect">
                          <a:avLst/>
                        </a:prstGeom>
                        <a:solidFill>
                          <a:srgbClr val="FFFFFF"/>
                        </a:solidFill>
                        <a:ln w="9525">
                          <a:noFill/>
                          <a:miter lim="800000"/>
                          <a:headEnd/>
                          <a:tailEnd/>
                        </a:ln>
                      </wps:spPr>
                      <wps:txb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51E42F0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39EC34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70072</w:t>
                                  </w:r>
                                </w:p>
                              </w:tc>
                              <w:tc>
                                <w:tcPr>
                                  <w:tcW w:w="583" w:type="dxa"/>
                                  <w:shd w:val="clear" w:color="auto" w:fill="auto"/>
                                  <w:noWrap/>
                                  <w:vAlign w:val="center"/>
                                  <w:hideMark/>
                                </w:tcPr>
                                <w:p w14:paraId="35976AC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9.04</w:t>
                                  </w:r>
                                </w:p>
                              </w:tc>
                              <w:tc>
                                <w:tcPr>
                                  <w:tcW w:w="754" w:type="dxa"/>
                                  <w:shd w:val="clear" w:color="auto" w:fill="auto"/>
                                  <w:noWrap/>
                                  <w:vAlign w:val="center"/>
                                  <w:hideMark/>
                                </w:tcPr>
                                <w:p w14:paraId="0CE89AB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GATA2</w:t>
                                  </w:r>
                                </w:p>
                              </w:tc>
                              <w:tc>
                                <w:tcPr>
                                  <w:tcW w:w="771" w:type="dxa"/>
                                  <w:shd w:val="clear" w:color="auto" w:fill="auto"/>
                                  <w:noWrap/>
                                  <w:vAlign w:val="center"/>
                                  <w:hideMark/>
                                </w:tcPr>
                                <w:p w14:paraId="5283C4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ICAM2</w:t>
                                  </w:r>
                                </w:p>
                              </w:tc>
                              <w:tc>
                                <w:tcPr>
                                  <w:tcW w:w="819" w:type="dxa"/>
                                  <w:shd w:val="clear" w:color="auto" w:fill="auto"/>
                                  <w:noWrap/>
                                  <w:vAlign w:val="center"/>
                                  <w:hideMark/>
                                </w:tcPr>
                                <w:p w14:paraId="241B3B2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ITGB2</w:t>
                                  </w:r>
                                </w:p>
                              </w:tc>
                              <w:tc>
                                <w:tcPr>
                                  <w:tcW w:w="4162" w:type="dxa"/>
                                  <w:shd w:val="clear" w:color="auto" w:fill="auto"/>
                                  <w:vAlign w:val="center"/>
                                  <w:hideMark/>
                                </w:tcPr>
                                <w:p w14:paraId="43B8A813" w14:textId="69180AEE"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ITGAL,</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PAK1,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w:t>
                                  </w:r>
                                  <w:r w:rsidR="00D0401A" w:rsidRPr="00580A9C">
                                    <w:rPr>
                                      <w:rFonts w:ascii="Calibri" w:eastAsia="Times New Roman" w:hAnsi="Calibri" w:cs="Calibri"/>
                                      <w:sz w:val="16"/>
                                      <w:szCs w:val="16"/>
                                      <w:lang w:eastAsia="zh-CN"/>
                                    </w:rPr>
                                    <w:t>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9" type="#_x0000_t202" style="position:absolute;margin-left:-.45pt;margin-top:-1.9pt;width:502.25pt;height:268.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kEwIAAP8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" stroked="f">
                <v:textbo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51E42F0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39EC34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70072</w:t>
                            </w:r>
                          </w:p>
                        </w:tc>
                        <w:tc>
                          <w:tcPr>
                            <w:tcW w:w="583" w:type="dxa"/>
                            <w:shd w:val="clear" w:color="auto" w:fill="auto"/>
                            <w:noWrap/>
                            <w:vAlign w:val="center"/>
                            <w:hideMark/>
                          </w:tcPr>
                          <w:p w14:paraId="35976AC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9.04</w:t>
                            </w:r>
                          </w:p>
                        </w:tc>
                        <w:tc>
                          <w:tcPr>
                            <w:tcW w:w="754" w:type="dxa"/>
                            <w:shd w:val="clear" w:color="auto" w:fill="auto"/>
                            <w:noWrap/>
                            <w:vAlign w:val="center"/>
                            <w:hideMark/>
                          </w:tcPr>
                          <w:p w14:paraId="0CE89AB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GATA2</w:t>
                            </w:r>
                          </w:p>
                        </w:tc>
                        <w:tc>
                          <w:tcPr>
                            <w:tcW w:w="771" w:type="dxa"/>
                            <w:shd w:val="clear" w:color="auto" w:fill="auto"/>
                            <w:noWrap/>
                            <w:vAlign w:val="center"/>
                            <w:hideMark/>
                          </w:tcPr>
                          <w:p w14:paraId="5283C4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ICAM2</w:t>
                            </w:r>
                          </w:p>
                        </w:tc>
                        <w:tc>
                          <w:tcPr>
                            <w:tcW w:w="819" w:type="dxa"/>
                            <w:shd w:val="clear" w:color="auto" w:fill="auto"/>
                            <w:noWrap/>
                            <w:vAlign w:val="center"/>
                            <w:hideMark/>
                          </w:tcPr>
                          <w:p w14:paraId="241B3B2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ITGB2</w:t>
                            </w:r>
                          </w:p>
                        </w:tc>
                        <w:tc>
                          <w:tcPr>
                            <w:tcW w:w="4162" w:type="dxa"/>
                            <w:shd w:val="clear" w:color="auto" w:fill="auto"/>
                            <w:vAlign w:val="center"/>
                            <w:hideMark/>
                          </w:tcPr>
                          <w:p w14:paraId="43B8A813" w14:textId="69180AEE"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ITGAL,</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VAV2,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RAC3,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PAK1,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w:t>
                            </w:r>
                            <w:r w:rsidR="00D0401A" w:rsidRPr="00580A9C">
                              <w:rPr>
                                <w:rFonts w:ascii="Calibri" w:eastAsia="Times New Roman" w:hAnsi="Calibri" w:cs="Calibri"/>
                                <w:sz w:val="16"/>
                                <w:szCs w:val="16"/>
                                <w:lang w:eastAsia="zh-CN"/>
                              </w:rPr>
                              <w:t>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v:textbox>
                <w10:wrap type="square"/>
              </v:shape>
            </w:pict>
          </mc:Fallback>
        </mc:AlternateContent>
      </w:r>
    </w:p>
    <w:sectPr w:rsidR="00480197" w:rsidSect="00586A35">
      <w:headerReference w:type="even" r:id="rId29"/>
      <w:headerReference w:type="default" r:id="rId30"/>
      <w:footerReference w:type="even" r:id="rId31"/>
      <w:footerReference w:type="default" r:id="rId32"/>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D046" w14:textId="77777777" w:rsidR="005E6358" w:rsidRDefault="005E6358">
      <w:r>
        <w:separator/>
      </w:r>
    </w:p>
  </w:endnote>
  <w:endnote w:type="continuationSeparator" w:id="0">
    <w:p w14:paraId="051CA3C7" w14:textId="77777777" w:rsidR="005E6358" w:rsidRDefault="005E6358">
      <w:r>
        <w:continuationSeparator/>
      </w:r>
    </w:p>
  </w:endnote>
  <w:endnote w:type="continuationNotice" w:id="1">
    <w:p w14:paraId="0FF3CECF" w14:textId="77777777" w:rsidR="005E6358" w:rsidRDefault="005E63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672F5" w14:textId="77777777" w:rsidR="005E6358" w:rsidRDefault="005E6358">
      <w:r>
        <w:separator/>
      </w:r>
    </w:p>
  </w:footnote>
  <w:footnote w:type="continuationSeparator" w:id="0">
    <w:p w14:paraId="5A9AA7D9" w14:textId="77777777" w:rsidR="005E6358" w:rsidRDefault="005E6358">
      <w:r>
        <w:continuationSeparator/>
      </w:r>
    </w:p>
  </w:footnote>
  <w:footnote w:type="continuationNotice" w:id="1">
    <w:p w14:paraId="1FAA0488" w14:textId="77777777" w:rsidR="005E6358" w:rsidRDefault="005E63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NK0FANLJk7Y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D9F"/>
    <w:rsid w:val="000B56A1"/>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2A5"/>
    <w:rsid w:val="001029A3"/>
    <w:rsid w:val="00102A69"/>
    <w:rsid w:val="001041A3"/>
    <w:rsid w:val="0010462B"/>
    <w:rsid w:val="0010534D"/>
    <w:rsid w:val="001058D5"/>
    <w:rsid w:val="001058F9"/>
    <w:rsid w:val="00105A5A"/>
    <w:rsid w:val="001079ED"/>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C19"/>
    <w:rsid w:val="00240717"/>
    <w:rsid w:val="00242345"/>
    <w:rsid w:val="00243733"/>
    <w:rsid w:val="00245119"/>
    <w:rsid w:val="00245609"/>
    <w:rsid w:val="0024609E"/>
    <w:rsid w:val="00247250"/>
    <w:rsid w:val="00247C63"/>
    <w:rsid w:val="0025098F"/>
    <w:rsid w:val="00250FEF"/>
    <w:rsid w:val="00252596"/>
    <w:rsid w:val="00252E78"/>
    <w:rsid w:val="00255668"/>
    <w:rsid w:val="00260329"/>
    <w:rsid w:val="002619B0"/>
    <w:rsid w:val="00261C69"/>
    <w:rsid w:val="002625E1"/>
    <w:rsid w:val="00263318"/>
    <w:rsid w:val="002641C4"/>
    <w:rsid w:val="00264B6B"/>
    <w:rsid w:val="00267272"/>
    <w:rsid w:val="00270347"/>
    <w:rsid w:val="00270360"/>
    <w:rsid w:val="0027195D"/>
    <w:rsid w:val="00272319"/>
    <w:rsid w:val="002738DA"/>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6A0D"/>
    <w:rsid w:val="0046042C"/>
    <w:rsid w:val="004633E2"/>
    <w:rsid w:val="00466A96"/>
    <w:rsid w:val="004725F6"/>
    <w:rsid w:val="00474820"/>
    <w:rsid w:val="00474E94"/>
    <w:rsid w:val="004756F7"/>
    <w:rsid w:val="00476FFF"/>
    <w:rsid w:val="00480197"/>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4334"/>
    <w:rsid w:val="004C49F3"/>
    <w:rsid w:val="004C668B"/>
    <w:rsid w:val="004C6898"/>
    <w:rsid w:val="004C6A96"/>
    <w:rsid w:val="004C6B2D"/>
    <w:rsid w:val="004D1A0A"/>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250"/>
    <w:rsid w:val="005153AC"/>
    <w:rsid w:val="00515AF9"/>
    <w:rsid w:val="005160AB"/>
    <w:rsid w:val="00516F5D"/>
    <w:rsid w:val="00523CD9"/>
    <w:rsid w:val="005249F8"/>
    <w:rsid w:val="00526DC3"/>
    <w:rsid w:val="00527B8B"/>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7C55"/>
    <w:rsid w:val="005644BF"/>
    <w:rsid w:val="00570057"/>
    <w:rsid w:val="005708DF"/>
    <w:rsid w:val="00570C9D"/>
    <w:rsid w:val="00570DB3"/>
    <w:rsid w:val="00571100"/>
    <w:rsid w:val="00573280"/>
    <w:rsid w:val="0057385F"/>
    <w:rsid w:val="005744B0"/>
    <w:rsid w:val="00580A9C"/>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4A9"/>
    <w:rsid w:val="006E32CB"/>
    <w:rsid w:val="006E4407"/>
    <w:rsid w:val="006E5347"/>
    <w:rsid w:val="006E7653"/>
    <w:rsid w:val="006F050A"/>
    <w:rsid w:val="006F1681"/>
    <w:rsid w:val="006F57D8"/>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D60"/>
    <w:rsid w:val="00797FED"/>
    <w:rsid w:val="007A173C"/>
    <w:rsid w:val="007A2FFD"/>
    <w:rsid w:val="007A3F4E"/>
    <w:rsid w:val="007A481F"/>
    <w:rsid w:val="007A502C"/>
    <w:rsid w:val="007A579F"/>
    <w:rsid w:val="007A6BBA"/>
    <w:rsid w:val="007A6E3D"/>
    <w:rsid w:val="007B0A3C"/>
    <w:rsid w:val="007B1D44"/>
    <w:rsid w:val="007B3202"/>
    <w:rsid w:val="007B70AB"/>
    <w:rsid w:val="007C1463"/>
    <w:rsid w:val="007C2CDD"/>
    <w:rsid w:val="007C346A"/>
    <w:rsid w:val="007C39DC"/>
    <w:rsid w:val="007C57E7"/>
    <w:rsid w:val="007C5C7D"/>
    <w:rsid w:val="007D367D"/>
    <w:rsid w:val="007D3C26"/>
    <w:rsid w:val="007D3C28"/>
    <w:rsid w:val="007D4D0D"/>
    <w:rsid w:val="007D597A"/>
    <w:rsid w:val="007D7E64"/>
    <w:rsid w:val="007E0152"/>
    <w:rsid w:val="007E0297"/>
    <w:rsid w:val="007E0B4F"/>
    <w:rsid w:val="007E14F8"/>
    <w:rsid w:val="007E2BA2"/>
    <w:rsid w:val="007E34F5"/>
    <w:rsid w:val="007E45EE"/>
    <w:rsid w:val="007E4AAB"/>
    <w:rsid w:val="007E4BAC"/>
    <w:rsid w:val="007E4E8A"/>
    <w:rsid w:val="007E7648"/>
    <w:rsid w:val="007F1C8E"/>
    <w:rsid w:val="007F2D1D"/>
    <w:rsid w:val="007F4037"/>
    <w:rsid w:val="007F5E83"/>
    <w:rsid w:val="007F6425"/>
    <w:rsid w:val="007F6CC1"/>
    <w:rsid w:val="007F7810"/>
    <w:rsid w:val="007F7C47"/>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CB9"/>
    <w:rsid w:val="0087094C"/>
    <w:rsid w:val="00870F47"/>
    <w:rsid w:val="008719A5"/>
    <w:rsid w:val="00871C37"/>
    <w:rsid w:val="00871E83"/>
    <w:rsid w:val="0087323B"/>
    <w:rsid w:val="008738C1"/>
    <w:rsid w:val="00873D86"/>
    <w:rsid w:val="00874EE3"/>
    <w:rsid w:val="00876C7D"/>
    <w:rsid w:val="0088356D"/>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17ED"/>
    <w:rsid w:val="008C3CDC"/>
    <w:rsid w:val="008C51A8"/>
    <w:rsid w:val="008C6E83"/>
    <w:rsid w:val="008C72C9"/>
    <w:rsid w:val="008C7A07"/>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C2109"/>
    <w:rsid w:val="00AC4630"/>
    <w:rsid w:val="00AC65D7"/>
    <w:rsid w:val="00AC763E"/>
    <w:rsid w:val="00AD0294"/>
    <w:rsid w:val="00AD03E4"/>
    <w:rsid w:val="00AD2DE9"/>
    <w:rsid w:val="00AD45AA"/>
    <w:rsid w:val="00AE1E64"/>
    <w:rsid w:val="00AE2E3D"/>
    <w:rsid w:val="00AE4487"/>
    <w:rsid w:val="00AE4500"/>
    <w:rsid w:val="00AE5530"/>
    <w:rsid w:val="00AE5EFD"/>
    <w:rsid w:val="00AE75F6"/>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7E1"/>
    <w:rsid w:val="00CC78A8"/>
    <w:rsid w:val="00CD2EB7"/>
    <w:rsid w:val="00CD317C"/>
    <w:rsid w:val="00CD3DED"/>
    <w:rsid w:val="00CD4663"/>
    <w:rsid w:val="00CD4C76"/>
    <w:rsid w:val="00CD609B"/>
    <w:rsid w:val="00CD6487"/>
    <w:rsid w:val="00CE1E6D"/>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6F8"/>
    <w:rsid w:val="00D60253"/>
    <w:rsid w:val="00D658B3"/>
    <w:rsid w:val="00D667BA"/>
    <w:rsid w:val="00D67DBA"/>
    <w:rsid w:val="00D70EDE"/>
    <w:rsid w:val="00D7445F"/>
    <w:rsid w:val="00D744B7"/>
    <w:rsid w:val="00D7591E"/>
    <w:rsid w:val="00D81AC0"/>
    <w:rsid w:val="00D81C2F"/>
    <w:rsid w:val="00D84A80"/>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5633"/>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7E2B"/>
    <w:rsid w:val="00E7017B"/>
    <w:rsid w:val="00E7031E"/>
    <w:rsid w:val="00E717C0"/>
    <w:rsid w:val="00E71D5C"/>
    <w:rsid w:val="00E72DCA"/>
    <w:rsid w:val="00E75C7B"/>
    <w:rsid w:val="00E814D8"/>
    <w:rsid w:val="00E81510"/>
    <w:rsid w:val="00E81DFD"/>
    <w:rsid w:val="00E83192"/>
    <w:rsid w:val="00E834D5"/>
    <w:rsid w:val="00E85646"/>
    <w:rsid w:val="00E85EDB"/>
    <w:rsid w:val="00E86AEC"/>
    <w:rsid w:val="00E87E12"/>
    <w:rsid w:val="00E943FF"/>
    <w:rsid w:val="00E963B2"/>
    <w:rsid w:val="00E97C90"/>
    <w:rsid w:val="00EA065D"/>
    <w:rsid w:val="00EA18AE"/>
    <w:rsid w:val="00EA33F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7B54"/>
    <w:rsid w:val="00F51165"/>
    <w:rsid w:val="00F5193B"/>
    <w:rsid w:val="00F52D73"/>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147E"/>
    <w:rsid w:val="00FA295D"/>
    <w:rsid w:val="00FA313D"/>
    <w:rsid w:val="00FA3787"/>
    <w:rsid w:val="00FA4330"/>
    <w:rsid w:val="00FA63A5"/>
    <w:rsid w:val="00FA6C7D"/>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email@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47E41"/>
    <w:rsid w:val="001B2904"/>
    <w:rsid w:val="00785A33"/>
    <w:rsid w:val="00B30114"/>
    <w:rsid w:val="00C272DD"/>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TotalTime>
  <Pages>1</Pages>
  <Words>4384</Words>
  <Characters>24991</Characters>
  <Application>Microsoft Office Word</Application>
  <DocSecurity>0</DocSecurity>
  <Lines>208</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29317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5</cp:revision>
  <cp:lastPrinted>2018-05-22T11:24:00Z</cp:lastPrinted>
  <dcterms:created xsi:type="dcterms:W3CDTF">2022-05-14T05:10:00Z</dcterms:created>
  <dcterms:modified xsi:type="dcterms:W3CDTF">2022-05-14T05:10:00Z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