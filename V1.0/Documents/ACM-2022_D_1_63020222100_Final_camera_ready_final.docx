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80795E"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C7AF99E"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(scRNA)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75E4D16E" w:rsidR="006E21DE"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easy when gene expression data is 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scRNA-seq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w:t>
      </w:r>
      <w:r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861B42" w:rsidRPr="00861B42">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 xml:space="preserve">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192C6E81"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w:t>
      </w:r>
      <w:r w:rsidR="007170CB" w:rsidRPr="001118DD">
        <w:rPr>
          <w:rFonts w:ascii="Linux Libertine" w:eastAsia="Verdana" w:hAnsi="Linux Libertine" w:cstheme="minorBidi"/>
          <w:bCs w:val="0"/>
          <w:iCs w:val="0"/>
          <w:szCs w:val="22"/>
          <w:lang w:eastAsia="en-US"/>
        </w:rPr>
        <w:t>is activated/inhibited</w:t>
      </w:r>
      <w:r w:rsidR="007170CB" w:rsidRPr="009F5A72">
        <w:rPr>
          <w:rFonts w:ascii="Linux Libertine" w:eastAsia="Verdana" w:hAnsi="Linux Libertine" w:cstheme="minorBidi"/>
          <w:bCs w:val="0"/>
          <w:iCs w:val="0"/>
          <w:szCs w:val="22"/>
          <w:lang w:eastAsia="en-US"/>
        </w:rPr>
        <w:t xml:space="preserve">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57448EB2"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scaling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861B42" w:rsidRPr="00861B42">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33B907F2"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279A6F5C"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w:t>
      </w:r>
      <w:r w:rsidR="00CE7A61"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76B1940F">
                <wp:simplePos x="0" y="0"/>
                <wp:positionH relativeFrom="margin">
                  <wp:align>right</wp:align>
                </wp:positionH>
                <wp:positionV relativeFrom="paragraph">
                  <wp:posOffset>28</wp:posOffset>
                </wp:positionV>
                <wp:extent cx="6386830" cy="3614420"/>
                <wp:effectExtent l="0" t="0" r="13970" b="2413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614468"/>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6900E347">
                                  <wp:extent cx="5408762" cy="2552696"/>
                                  <wp:effectExtent l="0" t="0" r="1905" b="635"/>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5601590" cy="2643702"/>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141E3" id="_x0000_t202" coordsize="21600,21600" o:spt="202" path="m,l,21600r21600,l21600,xe">
                <v:stroke joinstyle="miter"/>
                <v:path gradientshapeok="t" o:connecttype="rect"/>
              </v:shapetype>
              <v:shape id="Text Box 2" o:spid="_x0000_s1026" type="#_x0000_t202" style="position:absolute;left:0;text-align:left;margin-left:451.7pt;margin-top:0;width:502.9pt;height:284.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">
                <v:textbox>
                  <w:txbxContent>
                    <w:p w14:paraId="2D7CEE23" w14:textId="77777777" w:rsidR="00CE7A61" w:rsidRDefault="00CE7A61" w:rsidP="00CE7A61">
                      <w:pPr>
                        <w:jc w:val="center"/>
                      </w:pPr>
                      <w:r>
                        <w:rPr>
                          <w:noProof/>
                        </w:rPr>
                        <w:drawing>
                          <wp:inline distT="0" distB="0" distL="0" distR="0" wp14:anchorId="7189DE55" wp14:editId="6900E347">
                            <wp:extent cx="5408762" cy="2552696"/>
                            <wp:effectExtent l="0" t="0" r="1905" b="635"/>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5601590" cy="2643702"/>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230FD1" w:rsidRPr="00872C0C">
        <w:t xml:space="preserve">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861B42" w:rsidRPr="00861B42">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861B42" w:rsidRPr="00861B42">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861B42" w:rsidRPr="00861B42">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861B42" w:rsidRPr="00861B42">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7E91FEE9"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62A5B997"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 xml:space="preserve">using the </w:t>
      </w:r>
      <w:r w:rsidRPr="001118DD">
        <w:rPr>
          <w:rFonts w:eastAsia="SimSun"/>
          <w:lang w:eastAsia="zh-CN"/>
          <w14:ligatures w14:val="standard"/>
        </w:rPr>
        <w:t>Eq 3</w:t>
      </w:r>
      <w:r w:rsidR="00010C94" w:rsidRPr="001118DD">
        <w:rPr>
          <w:rFonts w:eastAsia="SimSun"/>
          <w:lang w:eastAsia="zh-CN"/>
          <w14:ligatures w14:val="standard"/>
        </w:rPr>
        <w:t xml:space="preserve"> in which</w:t>
      </w:r>
      <w:r w:rsidR="00234D3B" w:rsidRPr="001118DD">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1118DD">
        <w:rPr>
          <w14:ligatures w14:val="standard"/>
        </w:rPr>
        <w:t xml:space="preserve"> stands for the preprocessed expression value for g</w:t>
      </w:r>
      <w:r w:rsidR="00234D3B" w:rsidRPr="008255D6">
        <w:rPr>
          <w14:ligatures w14:val="standard"/>
        </w:rPr>
        <w:t xml:space="preserve">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73E98A4D"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w:t>
      </w:r>
      <w:r w:rsidRPr="001118DD">
        <w:t xml:space="preserve">that the cell </w:t>
      </w:r>
      <m:oMath>
        <m:r>
          <w:rPr>
            <w:rFonts w:ascii="Cambria Math" w:hAnsi="Cambria Math"/>
          </w:rPr>
          <m:t>i</m:t>
        </m:r>
      </m:oMath>
      <w:r w:rsidRPr="001118DD">
        <w:t xml:space="preserve"> communicates with other cells through the communication route </w:t>
      </w:r>
      <m:oMath>
        <m:r>
          <w:rPr>
            <w:rFonts w:ascii="Cambria Math" w:hAnsi="Cambria Math"/>
          </w:rPr>
          <m:t>j</m:t>
        </m:r>
      </m:oMath>
      <w:r w:rsidRPr="001118DD">
        <w:t>. A cell with high ULR score means that the Secretor cell has a high probability to</w:t>
      </w:r>
      <w:r w:rsidRPr="00DF0777">
        <w:t xml:space="preserve"> secret ligands</w:t>
      </w:r>
      <w:r w:rsidR="00DF0777">
        <w:t xml:space="preserve"> which are also</w:t>
      </w:r>
      <w:r w:rsidRPr="00DF0777">
        <w:t xml:space="preserve"> discovered highly regulated in the specific route j. A cell with a high DRR score means that the Receiver cell has a 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2EC92C0A"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AD0A59D" w:rsidR="00480197" w:rsidRPr="00872C0C" w:rsidRDefault="00480197" w:rsidP="00561285">
      <w:pPr>
        <w:pStyle w:val="DisplayFormula"/>
        <w:tabs>
          <w:tab w:val="left" w:pos="200"/>
          <w:tab w:val="right" w:pos="4780"/>
        </w:tabs>
        <w:jc w:val="both"/>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5D48F511" w:rsidR="00480197" w:rsidRPr="00872C0C" w:rsidRDefault="00480197" w:rsidP="00561285">
      <w:pPr>
        <w:pStyle w:val="AbsHead"/>
        <w:jc w:val="both"/>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1118DD">
        <w:t xml:space="preserve"> </w:t>
      </w:r>
      <w:r w:rsidR="00010C94" w:rsidRPr="001118DD">
        <w:t>or</w:t>
      </w:r>
      <w:r w:rsidRPr="001118DD">
        <w:t xml:space="preserve"> </w:t>
      </w:r>
      <m:oMath>
        <m:r>
          <w:rPr>
            <w:rFonts w:ascii="Cambria Math" w:hAnsi="Cambria Math"/>
          </w:rPr>
          <m:t>VR</m:t>
        </m:r>
      </m:oMath>
      <w:r w:rsidRPr="001118DD">
        <w:t xml:space="preserve"> are the node evaluation value of ligand node or receptor node in </w:t>
      </w:r>
      <w:r w:rsidR="00FB3CCC" w:rsidRPr="001118DD">
        <w:t>ULR</w:t>
      </w:r>
      <w:r w:rsidRPr="001118DD">
        <w:t xml:space="preserve"> or </w:t>
      </w:r>
      <w:r w:rsidR="00FB3CCC" w:rsidRPr="001118DD">
        <w:t>DRR</w:t>
      </w:r>
      <w:r w:rsidR="00010C94" w:rsidRPr="001118DD">
        <w:t xml:space="preserve">, </w:t>
      </w:r>
      <w:proofErr w:type="gramStart"/>
      <w:r w:rsidR="00010C94" w:rsidRPr="001118DD">
        <w:t>respectively</w:t>
      </w:r>
      <w:r w:rsidRPr="001118DD">
        <w:t>.</w:t>
      </w:r>
      <w:proofErr w:type="gramEnd"/>
      <w:r w:rsidRPr="001118DD">
        <w:t xml:space="preserve"> Since</w:t>
      </w:r>
      <w:r w:rsidR="008113D1" w:rsidRPr="001118DD">
        <w:t xml:space="preserve"> we assume</w:t>
      </w:r>
      <w:r w:rsidRPr="001118DD">
        <w:t xml:space="preserve"> the </w:t>
      </w:r>
      <w:r w:rsidR="008113D1" w:rsidRPr="001118DD">
        <w:t xml:space="preserve">cell-cell </w:t>
      </w:r>
      <w:r w:rsidRPr="001118DD">
        <w:lastRenderedPageBreak/>
        <w:t>communication mostly rel</w:t>
      </w:r>
      <w:r w:rsidR="008113D1" w:rsidRPr="001118DD">
        <w:t>ies</w:t>
      </w:r>
      <w:r w:rsidRPr="001118DD">
        <w:t xml:space="preserve"> on the</w:t>
      </w:r>
      <w:r w:rsidRPr="00872C0C">
        <w:t xml:space="preserv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5DE48438"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346AF087" w:rsidR="00230FD1" w:rsidRPr="00872C0C" w:rsidRDefault="001D6470"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DA04E1">
        <w:rPr>
          <w:noProof/>
        </w:rPr>
        <mc:AlternateContent>
          <mc:Choice Requires="wps">
            <w:drawing>
              <wp:anchor distT="45720" distB="45720" distL="114300" distR="114300" simplePos="0" relativeHeight="251671552" behindDoc="0" locked="0" layoutInCell="1" allowOverlap="1" wp14:anchorId="38AA3775" wp14:editId="439524C2">
                <wp:simplePos x="0" y="0"/>
                <wp:positionH relativeFrom="margin">
                  <wp:posOffset>3352800</wp:posOffset>
                </wp:positionH>
                <wp:positionV relativeFrom="paragraph">
                  <wp:posOffset>731389</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316E808E" w14:textId="77777777" w:rsidR="001D6470" w:rsidRDefault="001D6470" w:rsidP="001D6470">
                            <w:pPr>
                              <w:rPr>
                                <w:rFonts w:eastAsia="Calibri"/>
                                <w:color w:val="000000"/>
                                <w:kern w:val="24"/>
                                <w:sz w:val="16"/>
                                <w:szCs w:val="16"/>
                              </w:rPr>
                            </w:pPr>
                            <w:r>
                              <w:rPr>
                                <w:noProof/>
                              </w:rPr>
                              <w:drawing>
                                <wp:inline distT="0" distB="0" distL="0" distR="0" wp14:anchorId="5C2FD73A" wp14:editId="3260C5AE">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7469FA0" w14:textId="77777777" w:rsidR="001D6470" w:rsidRPr="003B3D50" w:rsidRDefault="001D6470" w:rsidP="001D6470">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6B66A75F" w14:textId="77777777" w:rsidR="001D6470" w:rsidRDefault="001D6470" w:rsidP="001D6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A3775" id="_x0000_s1027" type="#_x0000_t202" style="position:absolute;left:0;text-align:left;margin-left:264pt;margin-top:57.6pt;width:238.4pt;height:116.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ITEQ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">
                <v:textbox>
                  <w:txbxContent>
                    <w:p w14:paraId="316E808E" w14:textId="77777777" w:rsidR="001D6470" w:rsidRDefault="001D6470" w:rsidP="001D6470">
                      <w:pPr>
                        <w:rPr>
                          <w:rFonts w:eastAsia="Calibri"/>
                          <w:color w:val="000000"/>
                          <w:kern w:val="24"/>
                          <w:sz w:val="16"/>
                          <w:szCs w:val="16"/>
                        </w:rPr>
                      </w:pPr>
                      <w:r>
                        <w:rPr>
                          <w:noProof/>
                        </w:rPr>
                        <w:drawing>
                          <wp:inline distT="0" distB="0" distL="0" distR="0" wp14:anchorId="5C2FD73A" wp14:editId="3260C5AE">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7469FA0" w14:textId="77777777" w:rsidR="001D6470" w:rsidRPr="003B3D50" w:rsidRDefault="001D6470" w:rsidP="001D6470">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6B66A75F" w14:textId="77777777" w:rsidR="001D6470" w:rsidRDefault="001D6470" w:rsidP="001D6470"/>
                  </w:txbxContent>
                </v:textbox>
                <w10:wrap type="square" anchorx="margin"/>
              </v:shape>
            </w:pict>
          </mc:Fallback>
        </mc:AlternateContent>
      </w:r>
      <w:r w:rsidR="00230FD1"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00230FD1"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861B42" w:rsidRPr="00861B42">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00230FD1"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00230FD1"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00230FD1"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00230FD1"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00230FD1"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00230FD1"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00230FD1"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230FD1"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00230FD1"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00230FD1"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2FCB4102" w:rsidR="00480197" w:rsidRPr="00872C0C" w:rsidRDefault="001D6470" w:rsidP="00561285">
      <w:pPr>
        <w:pStyle w:val="AbsHead"/>
        <w:jc w:val="both"/>
      </w:pPr>
      <w:r w:rsidRPr="00994F22">
        <w:rPr>
          <w:noProof/>
        </w:rPr>
        <mc:AlternateContent>
          <mc:Choice Requires="wps">
            <w:drawing>
              <wp:anchor distT="0" distB="0" distL="114300" distR="114300" simplePos="0" relativeHeight="251665408" behindDoc="0" locked="0" layoutInCell="1" allowOverlap="1" wp14:anchorId="1125D312" wp14:editId="01816439">
                <wp:simplePos x="0" y="0"/>
                <wp:positionH relativeFrom="margin">
                  <wp:posOffset>3347085</wp:posOffset>
                </wp:positionH>
                <wp:positionV relativeFrom="paragraph">
                  <wp:posOffset>384534</wp:posOffset>
                </wp:positionV>
                <wp:extent cx="3034030" cy="1621790"/>
                <wp:effectExtent l="0" t="0" r="13970" b="16510"/>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621790"/>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28" type="#_x0000_t202" style="position:absolute;left:0;text-align:left;margin-left:263.55pt;margin-top:30.3pt;width:238.9pt;height:127.7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72C0C">
        <w:t xml:space="preserve"> represent the </w:t>
      </w:r>
      <w:r w:rsidR="00FB3CCC" w:rsidRPr="00872C0C">
        <w:t>ULR</w:t>
      </w:r>
      <w:r w:rsidR="00480197" w:rsidRPr="00872C0C">
        <w:t xml:space="preserve"> and </w:t>
      </w:r>
      <w:r w:rsidR="00FB3CCC" w:rsidRPr="00872C0C">
        <w:t>DRR</w:t>
      </w:r>
      <w:r w:rsidR="00480197" w:rsidRPr="00872C0C">
        <w:t xml:space="preserve"> score in cell group </w:t>
      </w:r>
      <m:oMath>
        <m:r>
          <w:rPr>
            <w:rFonts w:ascii="Cambria Math" w:hAnsi="Cambria Math"/>
          </w:rPr>
          <m:t>α</m:t>
        </m:r>
      </m:oMath>
      <w:r w:rsidR="00480197" w:rsidRPr="00872C0C">
        <w:t xml:space="preserve"> and </w:t>
      </w:r>
      <w:r w:rsidR="00A6724D" w:rsidRPr="00872C0C">
        <w:t>are</w:t>
      </w:r>
      <w:r w:rsidR="00480197"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72C0C">
        <w:t xml:space="preserve"> stand for the score of communication route </w:t>
      </w:r>
      <m:oMath>
        <m:r>
          <w:rPr>
            <w:rFonts w:ascii="Cambria Math" w:hAnsi="Cambria Math"/>
          </w:rPr>
          <m:t>j</m:t>
        </m:r>
      </m:oMath>
      <w:r w:rsidR="00480197" w:rsidRPr="00872C0C">
        <w:t xml:space="preserve"> for cell </w:t>
      </w:r>
      <m:oMath>
        <m:r>
          <w:rPr>
            <w:rFonts w:ascii="Cambria Math" w:hAnsi="Cambria Math"/>
          </w:rPr>
          <m:t>k</m:t>
        </m:r>
      </m:oMath>
      <w:r w:rsidR="00480197" w:rsidRPr="00872C0C">
        <w:t xml:space="preserve"> in cell group </w:t>
      </w:r>
      <m:oMath>
        <m:r>
          <w:rPr>
            <w:rFonts w:ascii="Cambria Math" w:hAnsi="Cambria Math"/>
          </w:rPr>
          <m:t>α</m:t>
        </m:r>
      </m:oMath>
      <w:r w:rsidR="00480197" w:rsidRPr="00872C0C">
        <w:t>.</w:t>
      </w:r>
    </w:p>
    <w:p w14:paraId="791BC81B" w14:textId="7C41F706"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1EC21CA1"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13BB6387"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0D11CD9A"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7FE8243F" w:rsidR="00480197" w:rsidRPr="00872C0C" w:rsidRDefault="001D6470" w:rsidP="00561285">
      <w:pPr>
        <w:pStyle w:val="AbsHead"/>
        <w:jc w:val="both"/>
      </w:pPr>
      <w:r w:rsidRPr="009B3DD3">
        <w:rPr>
          <w:noProof/>
        </w:rPr>
        <mc:AlternateContent>
          <mc:Choice Requires="wps">
            <w:drawing>
              <wp:anchor distT="0" distB="0" distL="114300" distR="114300" simplePos="0" relativeHeight="251661312" behindDoc="0" locked="0" layoutInCell="1" allowOverlap="1" wp14:anchorId="7CBEB286" wp14:editId="07C38D7C">
                <wp:simplePos x="0" y="0"/>
                <wp:positionH relativeFrom="margin">
                  <wp:align>left</wp:align>
                </wp:positionH>
                <wp:positionV relativeFrom="paragraph">
                  <wp:posOffset>1428918</wp:posOffset>
                </wp:positionV>
                <wp:extent cx="3036570" cy="1699260"/>
                <wp:effectExtent l="0" t="0" r="11430" b="152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99260"/>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BEB286" id="_x0000_s1029" type="#_x0000_t202" style="position:absolute;left:0;text-align:left;margin-left:0;margin-top:112.5pt;width:239.1pt;height:133.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e/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w10:wrap type="square" anchorx="margin"/>
              </v:shape>
            </w:pict>
          </mc:Fallback>
        </mc:AlternateContent>
      </w:r>
      <w:r w:rsidRPr="00DA04E1">
        <w:rPr>
          <w:noProof/>
        </w:rPr>
        <mc:AlternateContent>
          <mc:Choice Requires="wps">
            <w:drawing>
              <wp:anchor distT="45720" distB="45720" distL="114300" distR="114300" simplePos="0" relativeHeight="251667456" behindDoc="0" locked="0" layoutInCell="1" allowOverlap="1" wp14:anchorId="253D7B5A" wp14:editId="177C03BC">
                <wp:simplePos x="0" y="0"/>
                <wp:positionH relativeFrom="margin">
                  <wp:align>right</wp:align>
                </wp:positionH>
                <wp:positionV relativeFrom="paragraph">
                  <wp:posOffset>217398</wp:posOffset>
                </wp:positionV>
                <wp:extent cx="3021965" cy="2909570"/>
                <wp:effectExtent l="0" t="0" r="2603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90957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30" type="#_x0000_t202" style="position:absolute;left:0;text-align:left;margin-left:186.75pt;margin-top:17.1pt;width:237.95pt;height:229.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BoFg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">
                <v:textbo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8F303E" w:rsidRPr="00872C0C">
        <w:t xml:space="preserve">Next </w:t>
      </w:r>
      <w:r w:rsidR="003A18F3">
        <w:t xml:space="preserve">step </w:t>
      </w:r>
      <w:r w:rsidR="008F303E"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3F261E73" w:rsidR="00480197" w:rsidRPr="001118DD" w:rsidRDefault="00DD5601" w:rsidP="00561285">
      <w:pPr>
        <w:pStyle w:val="AbsHead"/>
        <w:jc w:val="both"/>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w:t>
      </w:r>
      <w:r w:rsidR="00480197" w:rsidRPr="001118DD">
        <w:t xml:space="preserve">th permutation. M is the total number permutations (default is 100). </w:t>
      </w:r>
      <w:r w:rsidR="00E01879" w:rsidRPr="001118DD">
        <w:t>S</w:t>
      </w:r>
      <w:r w:rsidR="00583B2C" w:rsidRPr="001118DD">
        <w:t xml:space="preserve">ignificant </w:t>
      </w:r>
      <w:r w:rsidR="00480197" w:rsidRPr="001118DD">
        <w:t xml:space="preserve">communications </w:t>
      </w:r>
      <w:r w:rsidR="00583B2C" w:rsidRPr="001118DD">
        <w:t>have</w:t>
      </w:r>
      <w:r w:rsidR="00480197" w:rsidRPr="001118DD">
        <w:t xml:space="preserve"> p-value &lt; 0.05</w:t>
      </w:r>
      <w:r w:rsidR="00583B2C" w:rsidRPr="001118DD">
        <w:t>.</w:t>
      </w:r>
      <w:r w:rsidR="001D6470" w:rsidRPr="001D6470">
        <w:rPr>
          <w:noProof/>
        </w:rPr>
        <w:t xml:space="preserve"> </w:t>
      </w:r>
    </w:p>
    <w:p w14:paraId="7F6CDD55" w14:textId="71A5D24C" w:rsidR="00480197" w:rsidRPr="00D06D6B" w:rsidRDefault="00480197" w:rsidP="00561285">
      <w:pPr>
        <w:pStyle w:val="Head2"/>
        <w:ind w:left="0" w:firstLine="0"/>
        <w:jc w:val="both"/>
        <w:rPr>
          <w:rStyle w:val="Label"/>
          <w:rFonts w:ascii="Linux Biolinum" w:hAnsi="Linux Biolinum"/>
          <w14:ligatures w14:val="standard"/>
        </w:rPr>
      </w:pPr>
      <w:r w:rsidRPr="001118DD">
        <w:rPr>
          <w:rStyle w:val="Label"/>
          <w:rFonts w:ascii="Linux Biolinum" w:hAnsi="Linux Biolinum" w:cs="Linux Biolinum"/>
          <w14:ligatures w14:val="standard"/>
        </w:rPr>
        <w:t>3</w:t>
      </w:r>
      <w:r w:rsidRPr="001118DD">
        <w:rPr>
          <w:rStyle w:val="Label"/>
          <w:rFonts w:ascii="Linux Biolinum" w:hAnsi="Linux Biolinum"/>
          <w14:ligatures w14:val="standard"/>
        </w:rPr>
        <w:t> </w:t>
      </w:r>
      <w:r w:rsidRPr="001118DD">
        <w:rPr>
          <w:rStyle w:val="Label"/>
          <w:rFonts w:ascii="Linux Biolinum" w:hAnsi="Linux Biolinum"/>
          <w14:ligatures w14:val="standard"/>
        </w:rPr>
        <w:t>Experiment r</w:t>
      </w:r>
      <w:r w:rsidRPr="00D06D6B">
        <w:rPr>
          <w:rStyle w:val="Label"/>
          <w:rFonts w:ascii="Linux Biolinum" w:hAnsi="Linux Biolinum"/>
          <w14:ligatures w14:val="standard"/>
        </w:rPr>
        <w:t xml:space="preserve">esults </w:t>
      </w:r>
    </w:p>
    <w:p w14:paraId="19390E55" w14:textId="14E688AA" w:rsidR="00480197" w:rsidRPr="001118DD" w:rsidRDefault="00480197" w:rsidP="00561285">
      <w:pPr>
        <w:pStyle w:val="AbsHead"/>
        <w:jc w:val="both"/>
      </w:pPr>
      <w:r w:rsidRPr="00872C0C">
        <w:t xml:space="preserve">The </w:t>
      </w:r>
      <w:r w:rsidR="00D841F0" w:rsidRPr="00872C0C">
        <w:t xml:space="preserve">single cell transcriptomics dataset we applied </w:t>
      </w:r>
      <w:proofErr w:type="spellStart"/>
      <w:r w:rsidR="00D841F0" w:rsidRPr="00872C0C">
        <w:t>rCOM</w:t>
      </w:r>
      <w:proofErr w:type="spellEnd"/>
      <w:r w:rsidRPr="00872C0C">
        <w:t xml:space="preserve"> </w:t>
      </w:r>
      <w:r w:rsidR="00E546C6">
        <w:t xml:space="preserve">aims to </w:t>
      </w:r>
      <w:r w:rsidR="00E01879" w:rsidRPr="001118DD">
        <w:t>study</w:t>
      </w:r>
      <w:r w:rsidR="00CA0EC9" w:rsidRPr="001118DD">
        <w:t xml:space="preserve"> how </w:t>
      </w:r>
      <w:r w:rsidRPr="001118DD">
        <w:t>bone marrow stromal cell</w:t>
      </w:r>
      <w:r w:rsidR="00E546C6" w:rsidRPr="001118DD">
        <w:t xml:space="preserve"> subtype</w:t>
      </w:r>
      <w:r w:rsidRPr="001118DD">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861B42" w:rsidRPr="00861B42">
            <w:rPr>
              <w:color w:val="000000"/>
            </w:rPr>
            <w:t>[12]</w:t>
          </w:r>
        </w:sdtContent>
      </w:sdt>
      <w:r w:rsidRPr="001118DD">
        <w:t xml:space="preserve">. </w:t>
      </w:r>
      <w:proofErr w:type="spellStart"/>
      <w:r w:rsidR="00837BAD" w:rsidRPr="001118DD">
        <w:t>Vesprey</w:t>
      </w:r>
      <w:proofErr w:type="spellEnd"/>
      <w:r w:rsidR="00837BAD" w:rsidRPr="001118DD">
        <w:t xml:space="preserve"> et al. provide t</w:t>
      </w:r>
      <w:r w:rsidRPr="001118DD">
        <w:t xml:space="preserve">he labels of each cell </w:t>
      </w:r>
      <w:r w:rsidR="00CA0EC9" w:rsidRPr="001118DD">
        <w:t>sub</w:t>
      </w:r>
      <w:r w:rsidRPr="001118DD">
        <w:t xml:space="preserve">group </w:t>
      </w:r>
      <w:r w:rsidR="00837BAD" w:rsidRPr="001118DD">
        <w:t>such as:</w:t>
      </w:r>
      <w:r w:rsidRPr="001118DD">
        <w:t xml:space="preserve"> a) cell of skeletal muscle (CSM), b</w:t>
      </w:r>
      <w:r w:rsidR="00390A2B" w:rsidRPr="001118DD">
        <w:t>) chondrocyte</w:t>
      </w:r>
      <w:r w:rsidRPr="001118DD">
        <w:t xml:space="preserve"> (CC), c</w:t>
      </w:r>
      <w:r w:rsidR="00390A2B" w:rsidRPr="001118DD">
        <w:t>) endothelia</w:t>
      </w:r>
      <w:r w:rsidRPr="001118DD">
        <w:t xml:space="preserve"> cell </w:t>
      </w:r>
      <w:r w:rsidR="001D6470" w:rsidRPr="00B76BBD">
        <w:rPr>
          <w:noProof/>
        </w:rPr>
        <w:lastRenderedPageBreak/>
        <mc:AlternateContent>
          <mc:Choice Requires="wps">
            <w:drawing>
              <wp:anchor distT="45720" distB="45720" distL="114300" distR="114300" simplePos="0" relativeHeight="251673600" behindDoc="0" locked="0" layoutInCell="1" allowOverlap="1" wp14:anchorId="5BFC9FF7" wp14:editId="4DFEB655">
                <wp:simplePos x="0" y="0"/>
                <wp:positionH relativeFrom="column">
                  <wp:posOffset>3213699</wp:posOffset>
                </wp:positionH>
                <wp:positionV relativeFrom="paragraph">
                  <wp:posOffset>288</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C9FF7" id="_x0000_s1031" type="#_x0000_t202" style="position:absolute;left:0;text-align:left;margin-left:253.05pt;margin-top:0;width:248.8pt;height:15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v:textbox>
                <w10:wrap type="square"/>
              </v:shape>
            </w:pict>
          </mc:Fallback>
        </mc:AlternateContent>
      </w:r>
      <w:r w:rsidRPr="001118DD">
        <w:t>(EC), d</w:t>
      </w:r>
      <w:r w:rsidR="00390A2B" w:rsidRPr="001118DD">
        <w:t>) macrophage</w:t>
      </w:r>
      <w:r w:rsidRPr="001118DD">
        <w:t xml:space="preserve"> (MP), e</w:t>
      </w:r>
      <w:r w:rsidR="00390A2B" w:rsidRPr="001118DD">
        <w:t>) osteoblast</w:t>
      </w:r>
      <w:r w:rsidRPr="001118DD">
        <w:t xml:space="preserve"> (OB</w:t>
      </w:r>
      <w:r w:rsidR="00483DE4" w:rsidRPr="001118DD">
        <w:t>)</w:t>
      </w:r>
      <w:r w:rsidRPr="001118DD">
        <w:t>, f</w:t>
      </w:r>
      <w:r w:rsidR="00390A2B" w:rsidRPr="001118DD">
        <w:t>) smooth</w:t>
      </w:r>
      <w:r w:rsidRPr="001118DD">
        <w:t xml:space="preserve"> muscle cell (SMC) and g) stromal cell of bone marrow (SBM).  </w:t>
      </w:r>
    </w:p>
    <w:p w14:paraId="7784A88D" w14:textId="0E81E1AB" w:rsidR="006437AD" w:rsidRPr="00872C0C" w:rsidRDefault="00220A9F" w:rsidP="00561285">
      <w:pPr>
        <w:pStyle w:val="AbsHead"/>
        <w:jc w:val="both"/>
      </w:pPr>
      <w:r w:rsidRPr="001118DD">
        <w:t xml:space="preserve">The analysis outcome of applying </w:t>
      </w:r>
      <w:proofErr w:type="spellStart"/>
      <w:r w:rsidRPr="001118DD">
        <w:t>rCOM</w:t>
      </w:r>
      <w:proofErr w:type="spellEnd"/>
      <w:r w:rsidRPr="001118DD">
        <w:t xml:space="preserve"> to this dataset is summarized in </w:t>
      </w:r>
      <w:r w:rsidR="00D841F0" w:rsidRPr="001118DD">
        <w:t>Tab 1</w:t>
      </w:r>
      <w:r w:rsidRPr="001118DD">
        <w:t>. It</w:t>
      </w:r>
      <w:r w:rsidR="00D841F0" w:rsidRPr="001118DD">
        <w:t xml:space="preserve"> shows </w:t>
      </w:r>
      <w:r w:rsidR="007644FB" w:rsidRPr="001118DD">
        <w:t xml:space="preserve">a small </w:t>
      </w:r>
      <w:r w:rsidRPr="001118DD">
        <w:t xml:space="preserve">portion of discovered </w:t>
      </w:r>
      <w:r w:rsidR="00480197" w:rsidRPr="001118DD">
        <w:t xml:space="preserve">communication routes </w:t>
      </w:r>
      <w:r w:rsidR="003104BD" w:rsidRPr="001118DD">
        <w:t>whose</w:t>
      </w:r>
      <w:r w:rsidR="00480197" w:rsidRPr="001118DD">
        <w:t xml:space="preserve"> </w:t>
      </w:r>
      <w:r w:rsidR="003104BD" w:rsidRPr="001118DD">
        <w:t xml:space="preserve">route score </w:t>
      </w:r>
      <w:r w:rsidR="00480197" w:rsidRPr="001118DD">
        <w:t xml:space="preserve">threshold </w:t>
      </w:r>
      <w:r w:rsidR="007644FB" w:rsidRPr="001118DD">
        <w:t xml:space="preserve">&gt; </w:t>
      </w:r>
      <w:r w:rsidR="00480197" w:rsidRPr="001118DD">
        <w:t>8</w:t>
      </w:r>
      <w:r w:rsidR="00E81DFD" w:rsidRPr="001118DD">
        <w:t>.</w:t>
      </w:r>
      <w:r w:rsidR="00241030" w:rsidRPr="001118DD">
        <w:t>5</w:t>
      </w:r>
      <w:r w:rsidR="007644FB" w:rsidRPr="001118DD">
        <w:t xml:space="preserve"> for various L-R pairs</w:t>
      </w:r>
      <w:r w:rsidR="00480197" w:rsidRPr="001118DD">
        <w:t xml:space="preserve">. Fig </w:t>
      </w:r>
      <w:r w:rsidR="00720652" w:rsidRPr="001118DD">
        <w:t>2</w:t>
      </w:r>
      <w:r w:rsidR="00480197" w:rsidRPr="001118DD">
        <w:t xml:space="preserve"> shows the</w:t>
      </w:r>
      <w:r w:rsidR="007644FB" w:rsidRPr="001118DD">
        <w:t xml:space="preserve"> network rendering</w:t>
      </w:r>
      <w:r w:rsidR="00480197" w:rsidRPr="001118DD">
        <w:t xml:space="preserve"> of th</w:t>
      </w:r>
      <w:r w:rsidR="007644FB" w:rsidRPr="001118DD">
        <w:t>e</w:t>
      </w:r>
      <w:r w:rsidR="00480197" w:rsidRPr="001118DD">
        <w:t xml:space="preserve"> </w:t>
      </w:r>
      <w:r w:rsidR="00267272" w:rsidRPr="001118DD">
        <w:t xml:space="preserve">generated </w:t>
      </w:r>
      <w:r w:rsidR="007644FB" w:rsidRPr="001118DD">
        <w:t>communication routes</w:t>
      </w:r>
      <w:r w:rsidR="00480197" w:rsidRPr="001118DD">
        <w:t>.</w:t>
      </w:r>
      <w:r w:rsidR="007644FB" w:rsidRPr="001118DD">
        <w:t xml:space="preserve"> Here e</w:t>
      </w:r>
      <w:r w:rsidR="006E2B58" w:rsidRPr="001118DD">
        <w:t xml:space="preserve">ach node </w:t>
      </w:r>
      <w:r w:rsidR="007644FB" w:rsidRPr="001118DD">
        <w:t>denotes</w:t>
      </w:r>
      <w:r w:rsidR="006E2B58" w:rsidRPr="001118DD">
        <w:t xml:space="preserve"> a cell type and the edge</w:t>
      </w:r>
      <w:r w:rsidR="0099065E" w:rsidRPr="001118DD">
        <w:t xml:space="preserve"> arrow</w:t>
      </w:r>
      <w:r w:rsidR="006E2B58" w:rsidRPr="001118DD">
        <w:t xml:space="preserve"> </w:t>
      </w:r>
      <w:r w:rsidR="0099065E" w:rsidRPr="001118DD">
        <w:t xml:space="preserve">signifies </w:t>
      </w:r>
      <w:r w:rsidR="006E2B58" w:rsidRPr="001118DD">
        <w:t xml:space="preserve">the signaling direction. For example, </w:t>
      </w:r>
      <w:r w:rsidR="007644FB" w:rsidRPr="001118DD">
        <w:t xml:space="preserve">Fig </w:t>
      </w:r>
      <w:r w:rsidR="00720652" w:rsidRPr="001118DD">
        <w:t>2</w:t>
      </w:r>
      <w:r w:rsidR="007644FB" w:rsidRPr="001118DD">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861B42" w:rsidRPr="00861B42">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861B42" w:rsidRPr="00861B42">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861B42" w:rsidRPr="00861B42">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02C90656"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04D25A80"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5958CF80" w14:textId="77777777" w:rsidR="0007794D" w:rsidRDefault="00480197" w:rsidP="0007794D">
      <w:pPr>
        <w:pStyle w:val="ReferenceHead"/>
        <w:jc w:val="both"/>
        <w:rPr>
          <w:rFonts w:cs="Linux Libertine"/>
          <w:b/>
          <w:sz w:val="22"/>
          <w:lang w:eastAsia="en-US"/>
        </w:rPr>
      </w:pPr>
      <w:r w:rsidRPr="004016A8">
        <w:rPr>
          <w:rFonts w:cs="Linux Libertine"/>
          <w:b/>
          <w:sz w:val="22"/>
          <w:lang w:eastAsia="en-US"/>
        </w:rPr>
        <w:t>REFERENCES</w:t>
      </w:r>
    </w:p>
    <w:p w14:paraId="49488978" w14:textId="77777777" w:rsidR="0007794D" w:rsidRDefault="0007794D" w:rsidP="005B2F5E">
      <w:pPr>
        <w:pStyle w:val="Bibentry"/>
      </w:pPr>
      <w:r w:rsidRPr="0007794D">
        <w:t>[1]</w:t>
      </w:r>
      <w:r w:rsidRPr="0007794D">
        <w:tab/>
        <w:t xml:space="preserve">D. A. Skelly et al., “Single-Cell Transcriptional Profiling Reveals Cellular Diversity and Intercommunication in the Mouse Heart,” Cell Reports, vol. 22, no. 3, pp. 600–610, Jan. 2018, </w:t>
      </w:r>
      <w:proofErr w:type="spellStart"/>
      <w:r w:rsidRPr="0007794D">
        <w:t>doi</w:t>
      </w:r>
      <w:proofErr w:type="spellEnd"/>
      <w:r w:rsidRPr="0007794D">
        <w:t>: 10.1016/J.CELREP.2017.12.072.</w:t>
      </w:r>
    </w:p>
    <w:p w14:paraId="2BCD0072" w14:textId="77777777" w:rsidR="0007794D" w:rsidRDefault="0007794D" w:rsidP="005B2F5E">
      <w:pPr>
        <w:pStyle w:val="Bibentry"/>
      </w:pPr>
      <w:r w:rsidRPr="0007794D">
        <w:t>[2]</w:t>
      </w:r>
      <w:r w:rsidRPr="0007794D">
        <w:tab/>
        <w:t xml:space="preserve">M. P. Kumar et al., “Analysis of Single-Cell RNA-Seq Identifies Cell-Cell Communication Associated with Tumor Characteristics,” Cell Reports, vol. 25, no. 6, pp. 1458-1468.e4, Nov. 2018, </w:t>
      </w:r>
      <w:proofErr w:type="spellStart"/>
      <w:r w:rsidRPr="0007794D">
        <w:t>doi</w:t>
      </w:r>
      <w:proofErr w:type="spellEnd"/>
      <w:r w:rsidRPr="0007794D">
        <w:t>: 10.1016/J.CELREP.2018.10.047.</w:t>
      </w:r>
    </w:p>
    <w:p w14:paraId="60DF0383" w14:textId="77777777" w:rsidR="0007794D" w:rsidRDefault="0007794D" w:rsidP="005B2F5E">
      <w:pPr>
        <w:pStyle w:val="Bibentry"/>
      </w:pPr>
      <w:r w:rsidRPr="0007794D">
        <w:t>[3]</w:t>
      </w:r>
      <w:r w:rsidRPr="0007794D">
        <w:tab/>
        <w:t>Y. Hu, T. Peng, L. Gao, and K. Tan, “</w:t>
      </w:r>
      <w:proofErr w:type="spellStart"/>
      <w:r w:rsidRPr="0007794D">
        <w:t>CytoTalk</w:t>
      </w:r>
      <w:proofErr w:type="spellEnd"/>
      <w:r w:rsidRPr="0007794D">
        <w:t xml:space="preserve">: De novo construction of signal transduction networks using single-cell transcriptomic data,” Science Advances, vol. 7, no. 16, Apr. 2021, </w:t>
      </w:r>
      <w:proofErr w:type="spellStart"/>
      <w:r w:rsidRPr="0007794D">
        <w:t>doi</w:t>
      </w:r>
      <w:proofErr w:type="spellEnd"/>
      <w:r w:rsidRPr="0007794D">
        <w:t>: 10.1126/SCIADV.ABF1356/SUPPL_FILE/ABF1356_TABLE_S6.XLSX.</w:t>
      </w:r>
    </w:p>
    <w:p w14:paraId="50511BC4" w14:textId="77777777" w:rsidR="0007794D" w:rsidRDefault="0007794D" w:rsidP="005B2F5E">
      <w:pPr>
        <w:pStyle w:val="Bibentry"/>
      </w:pPr>
      <w:r w:rsidRPr="0007794D">
        <w:t>[4]</w:t>
      </w:r>
      <w:r w:rsidRPr="0007794D">
        <w:tab/>
        <w:t>T. H. Hoang et al., “</w:t>
      </w:r>
      <w:proofErr w:type="spellStart"/>
      <w:r w:rsidRPr="0007794D">
        <w:t>BioTarget</w:t>
      </w:r>
      <w:proofErr w:type="spellEnd"/>
      <w:r w:rsidRPr="0007794D">
        <w:t xml:space="preserve">: A Computational Framework Identifying Cancer Type Specific Transcriptional Targets of Immune Response Pathways,” Scientific Reports, vol. 9, no. 1, p. 9029, 2019, </w:t>
      </w:r>
      <w:proofErr w:type="spellStart"/>
      <w:r w:rsidRPr="0007794D">
        <w:t>doi</w:t>
      </w:r>
      <w:proofErr w:type="spellEnd"/>
      <w:r w:rsidRPr="0007794D">
        <w:t>: 10.1038/s41598-019-45304-x.</w:t>
      </w:r>
    </w:p>
    <w:p w14:paraId="4421320B" w14:textId="77777777" w:rsidR="0007794D" w:rsidRDefault="0007794D" w:rsidP="005B2F5E">
      <w:pPr>
        <w:pStyle w:val="Bibentry"/>
      </w:pPr>
      <w:r w:rsidRPr="0007794D">
        <w:t>[5]</w:t>
      </w:r>
      <w:r w:rsidRPr="0007794D">
        <w:tab/>
        <w:t>P. Joshi, B. Basso, H. Wang, S. H. Hong, C. Giardina, and D. G. Shin, “</w:t>
      </w:r>
      <w:proofErr w:type="spellStart"/>
      <w:r w:rsidRPr="0007794D">
        <w:t>rPAC</w:t>
      </w:r>
      <w:proofErr w:type="spellEnd"/>
      <w:r w:rsidRPr="0007794D">
        <w:t xml:space="preserve">: Route based pathway analysis for cohorts of gene expression data sets,” Methods, Oct. 2021, </w:t>
      </w:r>
      <w:proofErr w:type="spellStart"/>
      <w:r w:rsidRPr="0007794D">
        <w:t>doi</w:t>
      </w:r>
      <w:proofErr w:type="spellEnd"/>
      <w:r w:rsidRPr="0007794D">
        <w:t>: 10.1016/J.YMETH.2021.10.002.</w:t>
      </w:r>
    </w:p>
    <w:p w14:paraId="6514D27F" w14:textId="77777777" w:rsidR="0007794D" w:rsidRDefault="0007794D" w:rsidP="005B2F5E">
      <w:pPr>
        <w:pStyle w:val="Bibentry"/>
      </w:pPr>
      <w:r w:rsidRPr="0007794D">
        <w:t>[6]</w:t>
      </w:r>
      <w:r w:rsidRPr="0007794D">
        <w:tab/>
        <w:t xml:space="preserve">F. A. Wolf, P. Angerer, and F. J. Theis, “SCANPY: Large-scale single-cell gene expression data analysis,” Genome Biology, vol. 19, no. 1, pp. 1–5, Feb. 2018, </w:t>
      </w:r>
      <w:proofErr w:type="spellStart"/>
      <w:r w:rsidRPr="0007794D">
        <w:t>doi</w:t>
      </w:r>
      <w:proofErr w:type="spellEnd"/>
      <w:r w:rsidRPr="0007794D">
        <w:t>: 10.1186/S13059-017-1382-0/FIGURES/1.</w:t>
      </w:r>
    </w:p>
    <w:p w14:paraId="411A8A53" w14:textId="77777777" w:rsidR="0007794D" w:rsidRDefault="0007794D" w:rsidP="005B2F5E">
      <w:pPr>
        <w:pStyle w:val="Bibentry"/>
      </w:pPr>
      <w:r w:rsidRPr="0007794D">
        <w:t>[7]</w:t>
      </w:r>
      <w:r w:rsidRPr="0007794D">
        <w:tab/>
        <w:t xml:space="preserve">A. D. Rouillard et al., “The </w:t>
      </w:r>
      <w:proofErr w:type="spellStart"/>
      <w:r w:rsidRPr="0007794D">
        <w:t>harmonizome</w:t>
      </w:r>
      <w:proofErr w:type="spellEnd"/>
      <w:r w:rsidRPr="0007794D">
        <w:t xml:space="preserve">: a collection of processed datasets gathered to serve and mine knowledge about genes and proteins,” Database (Oxford), vol. 2016, 2016, </w:t>
      </w:r>
      <w:proofErr w:type="spellStart"/>
      <w:r w:rsidRPr="0007794D">
        <w:t>doi</w:t>
      </w:r>
      <w:proofErr w:type="spellEnd"/>
      <w:r w:rsidRPr="0007794D">
        <w:t>: 10.1093/DATABASE/BAW100.</w:t>
      </w:r>
    </w:p>
    <w:p w14:paraId="4643CBE7" w14:textId="77777777" w:rsidR="0007794D" w:rsidRDefault="0007794D" w:rsidP="005B2F5E">
      <w:pPr>
        <w:pStyle w:val="Bibentry"/>
      </w:pPr>
      <w:r w:rsidRPr="0007794D">
        <w:t>[8]</w:t>
      </w:r>
      <w:r w:rsidRPr="0007794D">
        <w:tab/>
        <w:t xml:space="preserve">S. </w:t>
      </w:r>
      <w:proofErr w:type="spellStart"/>
      <w:r w:rsidRPr="0007794D">
        <w:t>Jin</w:t>
      </w:r>
      <w:proofErr w:type="spellEnd"/>
      <w:r w:rsidRPr="0007794D">
        <w:t xml:space="preserve"> et al., “Inference and analysis of cell-cell communication using </w:t>
      </w:r>
      <w:proofErr w:type="spellStart"/>
      <w:r w:rsidRPr="0007794D">
        <w:t>CellChat</w:t>
      </w:r>
      <w:proofErr w:type="spellEnd"/>
      <w:r w:rsidRPr="0007794D">
        <w:t xml:space="preserve">,” Nature Communications 2021 12:1, vol. 12, no. 1, pp. 1–20, Feb. 2021, </w:t>
      </w:r>
      <w:proofErr w:type="spellStart"/>
      <w:r w:rsidRPr="0007794D">
        <w:t>doi</w:t>
      </w:r>
      <w:proofErr w:type="spellEnd"/>
      <w:r w:rsidRPr="0007794D">
        <w:t>: 10.1038/s41467-021-21246-9.</w:t>
      </w:r>
    </w:p>
    <w:p w14:paraId="4A96A934" w14:textId="77777777" w:rsidR="0007794D" w:rsidRDefault="0007794D" w:rsidP="005B2F5E">
      <w:pPr>
        <w:pStyle w:val="Bibentry"/>
      </w:pPr>
      <w:r w:rsidRPr="0007794D">
        <w:t>[9]</w:t>
      </w:r>
      <w:r w:rsidRPr="0007794D">
        <w:tab/>
        <w:t>X. Shao, J. Liao, C. Li, X. Lu, J. Cheng, and X. Fan, “</w:t>
      </w:r>
      <w:proofErr w:type="spellStart"/>
      <w:r w:rsidRPr="0007794D">
        <w:t>CellTalkDB</w:t>
      </w:r>
      <w:proofErr w:type="spellEnd"/>
      <w:r w:rsidRPr="0007794D">
        <w:t xml:space="preserve">: a manually curated database of ligand–receptor interactions in humans and mice,” Briefings in Bioinformatics, vol. 22, no. 4, Jul. 2021, </w:t>
      </w:r>
      <w:proofErr w:type="spellStart"/>
      <w:r w:rsidRPr="0007794D">
        <w:t>doi</w:t>
      </w:r>
      <w:proofErr w:type="spellEnd"/>
      <w:r w:rsidRPr="0007794D">
        <w:t>: 10.1093/BIB/BBAA269.</w:t>
      </w:r>
    </w:p>
    <w:p w14:paraId="5AEE06A7" w14:textId="77777777" w:rsidR="0007794D" w:rsidRDefault="0007794D" w:rsidP="005B2F5E">
      <w:pPr>
        <w:pStyle w:val="Bibentry"/>
      </w:pPr>
      <w:r w:rsidRPr="0007794D">
        <w:t>[10]</w:t>
      </w:r>
      <w:r w:rsidRPr="0007794D">
        <w:tab/>
        <w:t xml:space="preserve">M. </w:t>
      </w:r>
      <w:proofErr w:type="spellStart"/>
      <w:r w:rsidRPr="0007794D">
        <w:t>Kanehisa</w:t>
      </w:r>
      <w:proofErr w:type="spellEnd"/>
      <w:r w:rsidRPr="0007794D">
        <w:t xml:space="preserve"> and S. </w:t>
      </w:r>
      <w:proofErr w:type="spellStart"/>
      <w:r w:rsidRPr="0007794D">
        <w:t>Goto</w:t>
      </w:r>
      <w:proofErr w:type="spellEnd"/>
      <w:r w:rsidRPr="0007794D">
        <w:t>, “KEGG: Kyoto Encyclopedia of Genes and Genomes,” 2000.</w:t>
      </w:r>
    </w:p>
    <w:p w14:paraId="19EAB0AE" w14:textId="77777777" w:rsidR="0007794D" w:rsidRDefault="0007794D" w:rsidP="005B2F5E">
      <w:pPr>
        <w:pStyle w:val="Bibentry"/>
      </w:pPr>
      <w:r w:rsidRPr="0007794D">
        <w:t>[11]</w:t>
      </w:r>
      <w:r w:rsidRPr="0007794D">
        <w:tab/>
        <w:t xml:space="preserve">A. Caicedo, “PARACRINE AND AUTOCRINE INTERACTIONS IN THE HUMAN ISLET: MORE THAN MEETS THE EYE,” Semin Cell Dev Biol, vol. 24, no. 1, p. 11, 2013, </w:t>
      </w:r>
      <w:proofErr w:type="spellStart"/>
      <w:r w:rsidRPr="0007794D">
        <w:t>doi</w:t>
      </w:r>
      <w:proofErr w:type="spellEnd"/>
      <w:r w:rsidRPr="0007794D">
        <w:t>: 10.1016/J.SEMCDB.2012.09.007.</w:t>
      </w:r>
    </w:p>
    <w:p w14:paraId="4A96549C" w14:textId="77777777" w:rsidR="0007794D" w:rsidRDefault="0007794D" w:rsidP="005B2F5E">
      <w:pPr>
        <w:pStyle w:val="Bibentry"/>
      </w:pPr>
      <w:r w:rsidRPr="0007794D">
        <w:t>[12]</w:t>
      </w:r>
      <w:r w:rsidRPr="0007794D">
        <w:tab/>
        <w:t xml:space="preserve">A. </w:t>
      </w:r>
      <w:proofErr w:type="spellStart"/>
      <w:r w:rsidRPr="0007794D">
        <w:t>Vesprey</w:t>
      </w:r>
      <w:proofErr w:type="spellEnd"/>
      <w:r w:rsidRPr="0007794D">
        <w:t xml:space="preserve"> et al., “Tmem100- and Acta2-Lineage Cells Contribute to Implant Osseointegration in a Mouse Model,” J Bone Miner Res, vol. 36, no. 5, pp. 1000–1011, May 2021, </w:t>
      </w:r>
      <w:proofErr w:type="spellStart"/>
      <w:r w:rsidRPr="0007794D">
        <w:t>doi</w:t>
      </w:r>
      <w:proofErr w:type="spellEnd"/>
      <w:r w:rsidRPr="0007794D">
        <w:t>: 10.1002/JBMR.4264.</w:t>
      </w:r>
    </w:p>
    <w:p w14:paraId="0C47C16D" w14:textId="77777777" w:rsidR="0007794D" w:rsidRDefault="0007794D" w:rsidP="005B2F5E">
      <w:pPr>
        <w:pStyle w:val="Bibentry"/>
      </w:pPr>
      <w:r w:rsidRPr="0007794D">
        <w:t>[13]</w:t>
      </w:r>
      <w:r w:rsidRPr="0007794D">
        <w:tab/>
        <w:t xml:space="preserve">H. He et al., “Endothelial cells provide an instructive niche for the differentiation and functional polarization of M2-like macrophages,” Blood, vol. 120, no. 15, p. 3152, Oct. 2012, </w:t>
      </w:r>
      <w:proofErr w:type="spellStart"/>
      <w:r w:rsidRPr="0007794D">
        <w:t>doi</w:t>
      </w:r>
      <w:proofErr w:type="spellEnd"/>
      <w:r w:rsidRPr="0007794D">
        <w:t>: 10.1182/BLOOD-2012-04-422758.</w:t>
      </w:r>
    </w:p>
    <w:p w14:paraId="49C31F2F" w14:textId="77777777" w:rsidR="0007794D" w:rsidRDefault="0007794D" w:rsidP="005B2F5E">
      <w:pPr>
        <w:pStyle w:val="Bibentry"/>
      </w:pPr>
      <w:r w:rsidRPr="0007794D">
        <w:t>[14]</w:t>
      </w:r>
      <w:r w:rsidRPr="0007794D">
        <w:tab/>
        <w:t xml:space="preserve">J. Kim and T. Adachi, “Cell Condensation Triggers the Differentiation of Osteoblast Precursor Cells to Osteocyte-Like Cells,” Frontiers in Bioengineering and Biotechnology, vol. 7, p. 288, Oct. 2019, </w:t>
      </w:r>
      <w:proofErr w:type="spellStart"/>
      <w:r w:rsidRPr="0007794D">
        <w:t>doi</w:t>
      </w:r>
      <w:proofErr w:type="spellEnd"/>
      <w:r w:rsidRPr="0007794D">
        <w:t>: 10.3389/FBIOE.2019.00288/BIBTEX.</w:t>
      </w:r>
    </w:p>
    <w:p w14:paraId="0494F73E" w14:textId="11FC52CA" w:rsidR="005B68BA" w:rsidRPr="005B68BA" w:rsidRDefault="0007794D" w:rsidP="0007794D">
      <w:pPr>
        <w:pStyle w:val="Bibentry"/>
      </w:pPr>
      <w:r w:rsidRPr="0007794D">
        <w:t>[15]</w:t>
      </w:r>
      <w:r w:rsidRPr="0007794D">
        <w:tab/>
        <w:t xml:space="preserve">J. Zhang et al., “Regulation of Endothelial Cell Adhesion Molecule Expression by Mast Cells, Macrophages, and Neutrophils,” </w:t>
      </w:r>
      <w:proofErr w:type="spellStart"/>
      <w:r w:rsidRPr="0007794D">
        <w:t>PLoS</w:t>
      </w:r>
      <w:proofErr w:type="spellEnd"/>
      <w:r w:rsidRPr="0007794D">
        <w:t xml:space="preserve"> ONE, vol. 6, no. 1, 2011, </w:t>
      </w:r>
      <w:proofErr w:type="spellStart"/>
      <w:r w:rsidRPr="0007794D">
        <w:t>doi</w:t>
      </w:r>
      <w:proofErr w:type="spellEnd"/>
      <w:r w:rsidRPr="0007794D">
        <w:t>: 10.1371/JOURNAL.PONE.0014525.</w:t>
      </w:r>
    </w:p>
    <w:sectPr w:rsidR="005B68BA" w:rsidRPr="005B68BA" w:rsidSect="00586A35">
      <w:headerReference w:type="even" r:id="rId20"/>
      <w:headerReference w:type="default" r:id="rId21"/>
      <w:footerReference w:type="even" r:id="rId22"/>
      <w:footerReference w:type="default" r:id="rId2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3E05F" w14:textId="77777777" w:rsidR="00001CED" w:rsidRDefault="00001CED">
      <w:r>
        <w:separator/>
      </w:r>
    </w:p>
  </w:endnote>
  <w:endnote w:type="continuationSeparator" w:id="0">
    <w:p w14:paraId="0463FEEC" w14:textId="77777777" w:rsidR="00001CED" w:rsidRDefault="00001CED">
      <w:r>
        <w:continuationSeparator/>
      </w:r>
    </w:p>
  </w:endnote>
  <w:endnote w:type="continuationNotice" w:id="1">
    <w:p w14:paraId="67278C9F" w14:textId="77777777" w:rsidR="00001CED" w:rsidRDefault="00001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93C53" w14:textId="77777777" w:rsidR="00001CED" w:rsidRDefault="00001CED">
      <w:r>
        <w:separator/>
      </w:r>
    </w:p>
  </w:footnote>
  <w:footnote w:type="continuationSeparator" w:id="0">
    <w:p w14:paraId="4032BB1E" w14:textId="77777777" w:rsidR="00001CED" w:rsidRDefault="00001CED">
      <w:r>
        <w:continuationSeparator/>
      </w:r>
    </w:p>
  </w:footnote>
  <w:footnote w:type="continuationNotice" w:id="1">
    <w:p w14:paraId="6136B430" w14:textId="77777777" w:rsidR="00001CED" w:rsidRDefault="00001C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1CED"/>
    <w:rsid w:val="0000598B"/>
    <w:rsid w:val="00005E12"/>
    <w:rsid w:val="000062D4"/>
    <w:rsid w:val="00007C6C"/>
    <w:rsid w:val="00010642"/>
    <w:rsid w:val="00010C94"/>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B01"/>
    <w:rsid w:val="00075D8C"/>
    <w:rsid w:val="00076240"/>
    <w:rsid w:val="00077680"/>
    <w:rsid w:val="0007794D"/>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8DD"/>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D6470"/>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2F5E"/>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1B42"/>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1D99"/>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5402"/>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53A8"/>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534"/>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1879"/>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97C"/>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F03F0"/>
    <w:rsid w:val="00EF0B3B"/>
    <w:rsid w:val="00EF3148"/>
    <w:rsid w:val="00EF3281"/>
    <w:rsid w:val="00EF5559"/>
    <w:rsid w:val="00EF557E"/>
    <w:rsid w:val="00F01DB0"/>
    <w:rsid w:val="00F03745"/>
    <w:rsid w:val="00F0580A"/>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7794D"/>
    <w:pPr>
      <w:ind w:left="300" w:hanging="30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4366191">
      <w:bodyDiv w:val="1"/>
      <w:marLeft w:val="0"/>
      <w:marRight w:val="0"/>
      <w:marTop w:val="0"/>
      <w:marBottom w:val="0"/>
      <w:divBdr>
        <w:top w:val="none" w:sz="0" w:space="0" w:color="auto"/>
        <w:left w:val="none" w:sz="0" w:space="0" w:color="auto"/>
        <w:bottom w:val="none" w:sz="0" w:space="0" w:color="auto"/>
        <w:right w:val="none" w:sz="0" w:space="0" w:color="auto"/>
      </w:divBdr>
      <w:divsChild>
        <w:div w:id="2023314317">
          <w:marLeft w:val="640"/>
          <w:marRight w:val="0"/>
          <w:marTop w:val="0"/>
          <w:marBottom w:val="0"/>
          <w:divBdr>
            <w:top w:val="none" w:sz="0" w:space="0" w:color="auto"/>
            <w:left w:val="none" w:sz="0" w:space="0" w:color="auto"/>
            <w:bottom w:val="none" w:sz="0" w:space="0" w:color="auto"/>
            <w:right w:val="none" w:sz="0" w:space="0" w:color="auto"/>
          </w:divBdr>
        </w:div>
        <w:div w:id="1985158957">
          <w:marLeft w:val="640"/>
          <w:marRight w:val="0"/>
          <w:marTop w:val="0"/>
          <w:marBottom w:val="0"/>
          <w:divBdr>
            <w:top w:val="none" w:sz="0" w:space="0" w:color="auto"/>
            <w:left w:val="none" w:sz="0" w:space="0" w:color="auto"/>
            <w:bottom w:val="none" w:sz="0" w:space="0" w:color="auto"/>
            <w:right w:val="none" w:sz="0" w:space="0" w:color="auto"/>
          </w:divBdr>
        </w:div>
        <w:div w:id="479926877">
          <w:marLeft w:val="640"/>
          <w:marRight w:val="0"/>
          <w:marTop w:val="0"/>
          <w:marBottom w:val="0"/>
          <w:divBdr>
            <w:top w:val="none" w:sz="0" w:space="0" w:color="auto"/>
            <w:left w:val="none" w:sz="0" w:space="0" w:color="auto"/>
            <w:bottom w:val="none" w:sz="0" w:space="0" w:color="auto"/>
            <w:right w:val="none" w:sz="0" w:space="0" w:color="auto"/>
          </w:divBdr>
        </w:div>
        <w:div w:id="2100902372">
          <w:marLeft w:val="640"/>
          <w:marRight w:val="0"/>
          <w:marTop w:val="0"/>
          <w:marBottom w:val="0"/>
          <w:divBdr>
            <w:top w:val="none" w:sz="0" w:space="0" w:color="auto"/>
            <w:left w:val="none" w:sz="0" w:space="0" w:color="auto"/>
            <w:bottom w:val="none" w:sz="0" w:space="0" w:color="auto"/>
            <w:right w:val="none" w:sz="0" w:space="0" w:color="auto"/>
          </w:divBdr>
        </w:div>
        <w:div w:id="1771122076">
          <w:marLeft w:val="640"/>
          <w:marRight w:val="0"/>
          <w:marTop w:val="0"/>
          <w:marBottom w:val="0"/>
          <w:divBdr>
            <w:top w:val="none" w:sz="0" w:space="0" w:color="auto"/>
            <w:left w:val="none" w:sz="0" w:space="0" w:color="auto"/>
            <w:bottom w:val="none" w:sz="0" w:space="0" w:color="auto"/>
            <w:right w:val="none" w:sz="0" w:space="0" w:color="auto"/>
          </w:divBdr>
        </w:div>
        <w:div w:id="1057703553">
          <w:marLeft w:val="640"/>
          <w:marRight w:val="0"/>
          <w:marTop w:val="0"/>
          <w:marBottom w:val="0"/>
          <w:divBdr>
            <w:top w:val="none" w:sz="0" w:space="0" w:color="auto"/>
            <w:left w:val="none" w:sz="0" w:space="0" w:color="auto"/>
            <w:bottom w:val="none" w:sz="0" w:space="0" w:color="auto"/>
            <w:right w:val="none" w:sz="0" w:space="0" w:color="auto"/>
          </w:divBdr>
        </w:div>
        <w:div w:id="1309554698">
          <w:marLeft w:val="640"/>
          <w:marRight w:val="0"/>
          <w:marTop w:val="0"/>
          <w:marBottom w:val="0"/>
          <w:divBdr>
            <w:top w:val="none" w:sz="0" w:space="0" w:color="auto"/>
            <w:left w:val="none" w:sz="0" w:space="0" w:color="auto"/>
            <w:bottom w:val="none" w:sz="0" w:space="0" w:color="auto"/>
            <w:right w:val="none" w:sz="0" w:space="0" w:color="auto"/>
          </w:divBdr>
        </w:div>
        <w:div w:id="1981039037">
          <w:marLeft w:val="640"/>
          <w:marRight w:val="0"/>
          <w:marTop w:val="0"/>
          <w:marBottom w:val="0"/>
          <w:divBdr>
            <w:top w:val="none" w:sz="0" w:space="0" w:color="auto"/>
            <w:left w:val="none" w:sz="0" w:space="0" w:color="auto"/>
            <w:bottom w:val="none" w:sz="0" w:space="0" w:color="auto"/>
            <w:right w:val="none" w:sz="0" w:space="0" w:color="auto"/>
          </w:divBdr>
        </w:div>
        <w:div w:id="288827409">
          <w:marLeft w:val="640"/>
          <w:marRight w:val="0"/>
          <w:marTop w:val="0"/>
          <w:marBottom w:val="0"/>
          <w:divBdr>
            <w:top w:val="none" w:sz="0" w:space="0" w:color="auto"/>
            <w:left w:val="none" w:sz="0" w:space="0" w:color="auto"/>
            <w:bottom w:val="none" w:sz="0" w:space="0" w:color="auto"/>
            <w:right w:val="none" w:sz="0" w:space="0" w:color="auto"/>
          </w:divBdr>
        </w:div>
        <w:div w:id="663239202">
          <w:marLeft w:val="640"/>
          <w:marRight w:val="0"/>
          <w:marTop w:val="0"/>
          <w:marBottom w:val="0"/>
          <w:divBdr>
            <w:top w:val="none" w:sz="0" w:space="0" w:color="auto"/>
            <w:left w:val="none" w:sz="0" w:space="0" w:color="auto"/>
            <w:bottom w:val="none" w:sz="0" w:space="0" w:color="auto"/>
            <w:right w:val="none" w:sz="0" w:space="0" w:color="auto"/>
          </w:divBdr>
        </w:div>
        <w:div w:id="1314527233">
          <w:marLeft w:val="640"/>
          <w:marRight w:val="0"/>
          <w:marTop w:val="0"/>
          <w:marBottom w:val="0"/>
          <w:divBdr>
            <w:top w:val="none" w:sz="0" w:space="0" w:color="auto"/>
            <w:left w:val="none" w:sz="0" w:space="0" w:color="auto"/>
            <w:bottom w:val="none" w:sz="0" w:space="0" w:color="auto"/>
            <w:right w:val="none" w:sz="0" w:space="0" w:color="auto"/>
          </w:divBdr>
        </w:div>
        <w:div w:id="1687097631">
          <w:marLeft w:val="640"/>
          <w:marRight w:val="0"/>
          <w:marTop w:val="0"/>
          <w:marBottom w:val="0"/>
          <w:divBdr>
            <w:top w:val="none" w:sz="0" w:space="0" w:color="auto"/>
            <w:left w:val="none" w:sz="0" w:space="0" w:color="auto"/>
            <w:bottom w:val="none" w:sz="0" w:space="0" w:color="auto"/>
            <w:right w:val="none" w:sz="0" w:space="0" w:color="auto"/>
          </w:divBdr>
        </w:div>
        <w:div w:id="1902642362">
          <w:marLeft w:val="640"/>
          <w:marRight w:val="0"/>
          <w:marTop w:val="0"/>
          <w:marBottom w:val="0"/>
          <w:divBdr>
            <w:top w:val="none" w:sz="0" w:space="0" w:color="auto"/>
            <w:left w:val="none" w:sz="0" w:space="0" w:color="auto"/>
            <w:bottom w:val="none" w:sz="0" w:space="0" w:color="auto"/>
            <w:right w:val="none" w:sz="0" w:space="0" w:color="auto"/>
          </w:divBdr>
        </w:div>
        <w:div w:id="1263955133">
          <w:marLeft w:val="640"/>
          <w:marRight w:val="0"/>
          <w:marTop w:val="0"/>
          <w:marBottom w:val="0"/>
          <w:divBdr>
            <w:top w:val="none" w:sz="0" w:space="0" w:color="auto"/>
            <w:left w:val="none" w:sz="0" w:space="0" w:color="auto"/>
            <w:bottom w:val="none" w:sz="0" w:space="0" w:color="auto"/>
            <w:right w:val="none" w:sz="0" w:space="0" w:color="auto"/>
          </w:divBdr>
        </w:div>
        <w:div w:id="953287446">
          <w:marLeft w:val="64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C51521"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1C4D1E"/>
    <w:rsid w:val="0022764B"/>
    <w:rsid w:val="002F2413"/>
    <w:rsid w:val="003C1349"/>
    <w:rsid w:val="003D240D"/>
    <w:rsid w:val="00402F42"/>
    <w:rsid w:val="0041053F"/>
    <w:rsid w:val="004D6367"/>
    <w:rsid w:val="004F06D2"/>
    <w:rsid w:val="004F60C7"/>
    <w:rsid w:val="005D32EE"/>
    <w:rsid w:val="00660383"/>
    <w:rsid w:val="00680D2B"/>
    <w:rsid w:val="00735B52"/>
    <w:rsid w:val="00736022"/>
    <w:rsid w:val="00785A33"/>
    <w:rsid w:val="007E5EA9"/>
    <w:rsid w:val="007F00F7"/>
    <w:rsid w:val="00814743"/>
    <w:rsid w:val="00835A80"/>
    <w:rsid w:val="0085474C"/>
    <w:rsid w:val="008771B8"/>
    <w:rsid w:val="00886467"/>
    <w:rsid w:val="00886EDC"/>
    <w:rsid w:val="00A779F4"/>
    <w:rsid w:val="00A86294"/>
    <w:rsid w:val="00AA5699"/>
    <w:rsid w:val="00B30114"/>
    <w:rsid w:val="00B9322C"/>
    <w:rsid w:val="00C24427"/>
    <w:rsid w:val="00C272DD"/>
    <w:rsid w:val="00C51521"/>
    <w:rsid w:val="00C97BF1"/>
    <w:rsid w:val="00CD3B5D"/>
    <w:rsid w:val="00E441F6"/>
    <w:rsid w:val="00F12179"/>
    <w:rsid w:val="00F67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455CE299D9914FDCBDF63EFB3CEB1EB7">
    <w:name w:val="455CE299D9914FDCBDF63EFB3CEB1EB7"/>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5]&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TotalTime>
  <Pages>4</Pages>
  <Words>2774</Words>
  <Characters>15813</Characters>
  <Application>Microsoft Office Word</Application>
  <DocSecurity>0</DocSecurity>
  <Lines>131</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18550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2</cp:revision>
  <cp:lastPrinted>2022-07-01T00:59:00Z</cp:lastPrinted>
  <dcterms:created xsi:type="dcterms:W3CDTF">2022-07-01T01:00:00Z</dcterms:created>
  <dcterms:modified xsi:type="dcterms:W3CDTF">2022-07-01T01:00:00Z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