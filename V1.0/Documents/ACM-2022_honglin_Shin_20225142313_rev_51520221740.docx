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77777777"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Pr="007F372A">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0151FDF6"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7F372A">
        <w:rPr>
          <w:rFonts w:ascii="Cambria Math" w:hAnsi="Cambria Math"/>
          <w:b w:val="0"/>
          <w:bCs/>
          <w:iCs/>
          <w:sz w:val="18"/>
          <w:szCs w:val="18"/>
          <w:lang w:eastAsia="ja-JP"/>
          <w14:ligatures w14:val="standard"/>
        </w:rPr>
        <w:t>ed</w:t>
      </w:r>
      <w:r w:rsidR="00107C1B">
        <w:rPr>
          <w:rFonts w:ascii="Cambria Math" w:hAnsi="Cambria Math"/>
          <w:b w:val="0"/>
          <w:bCs/>
          <w:iCs/>
          <w:sz w:val="18"/>
          <w:szCs w:val="18"/>
          <w:lang w:eastAsia="ja-JP"/>
          <w14:ligatures w14:val="standard"/>
        </w:rPr>
        <w:t xml:space="preserve">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w:t>
      </w:r>
      <w:r w:rsidR="004335BF">
        <w:rPr>
          <w:rFonts w:ascii="Cambria Math" w:hAnsi="Cambria Math"/>
          <w:b w:val="0"/>
          <w:bCs/>
          <w:iCs/>
          <w:sz w:val="18"/>
          <w:szCs w:val="18"/>
          <w:lang w:eastAsia="ja-JP"/>
          <w14:ligatures w14:val="standard"/>
        </w:rPr>
        <w:t xml:space="preserve"> how</w:t>
      </w:r>
      <w:r w:rsidRPr="00E91CE6">
        <w:rPr>
          <w:rFonts w:ascii="Cambria Math" w:hAnsi="Cambria Math"/>
          <w:b w:val="0"/>
          <w:bCs/>
          <w:iCs/>
          <w:sz w:val="18"/>
          <w:szCs w:val="18"/>
          <w:lang w:eastAsia="ja-JP"/>
          <w14:ligatures w14:val="standard"/>
        </w:rPr>
        <w:t xml:space="preserve"> each </w:t>
      </w:r>
      <w:r w:rsidR="008F4BA7">
        <w:rPr>
          <w:rFonts w:ascii="Cambria Math" w:hAnsi="Cambria Math"/>
          <w:b w:val="0"/>
          <w:bCs/>
          <w:iCs/>
          <w:sz w:val="18"/>
          <w:szCs w:val="18"/>
          <w:lang w:eastAsia="ja-JP"/>
          <w14:ligatures w14:val="standard"/>
        </w:rPr>
        <w:t>putative ligand-receptor</w:t>
      </w:r>
      <w:r w:rsidR="004335BF">
        <w:rPr>
          <w:rFonts w:ascii="Cambria Math" w:hAnsi="Cambria Math"/>
          <w:b w:val="0"/>
          <w:bCs/>
          <w:iCs/>
          <w:sz w:val="18"/>
          <w:szCs w:val="18"/>
          <w:lang w:eastAsia="ja-JP"/>
          <w14:ligatures w14:val="standard"/>
        </w:rPr>
        <w:t xml:space="preserve"> pair</w:t>
      </w:r>
      <w:r w:rsidRPr="00E91CE6">
        <w:rPr>
          <w:rFonts w:ascii="Cambria Math" w:hAnsi="Cambria Math"/>
          <w:b w:val="0"/>
          <w:bCs/>
          <w:iCs/>
          <w:sz w:val="18"/>
          <w:szCs w:val="18"/>
          <w:lang w:eastAsia="ja-JP"/>
          <w14:ligatures w14:val="standard"/>
        </w:rPr>
        <w:t xml:space="preserve"> </w:t>
      </w:r>
      <w:r w:rsidR="004335BF">
        <w:rPr>
          <w:rFonts w:ascii="Cambria Math" w:hAnsi="Cambria Math"/>
          <w:b w:val="0"/>
          <w:bCs/>
          <w:iCs/>
          <w:sz w:val="18"/>
          <w:szCs w:val="18"/>
          <w:lang w:eastAsia="ja-JP"/>
          <w14:ligatures w14:val="standard"/>
        </w:rPr>
        <w:t xml:space="preserve">may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w:t>
      </w:r>
      <w:r w:rsidR="007F372A">
        <w:rPr>
          <w:rFonts w:ascii="Cambria Math" w:hAnsi="Cambria Math"/>
          <w:b w:val="0"/>
          <w:bCs/>
          <w:iCs/>
          <w:sz w:val="18"/>
          <w:szCs w:val="18"/>
          <w:lang w:eastAsia="ja-JP"/>
          <w14:ligatures w14:val="standard"/>
        </w:rPr>
        <w:t>from</w:t>
      </w:r>
      <w:r w:rsidR="00E15F73">
        <w:rPr>
          <w:rFonts w:ascii="Cambria Math" w:hAnsi="Cambria Math"/>
          <w:b w:val="0"/>
          <w:bCs/>
          <w:iCs/>
          <w:sz w:val="18"/>
          <w:szCs w:val="18"/>
          <w:lang w:eastAsia="ja-JP"/>
          <w14:ligatures w14:val="standard"/>
        </w:rPr>
        <w:t xml:space="preserve">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 xml:space="preserve">suggests that </w:t>
      </w:r>
      <w:proofErr w:type="spellStart"/>
      <w:r w:rsidR="00E15F73">
        <w:rPr>
          <w:rFonts w:ascii="Cambria Math" w:hAnsi="Cambria Math"/>
          <w:b w:val="0"/>
          <w:bCs/>
          <w:iCs/>
          <w:sz w:val="18"/>
          <w:szCs w:val="18"/>
          <w:lang w:eastAsia="ja-JP"/>
          <w14:ligatures w14:val="standard"/>
        </w:rPr>
        <w:t>rCom</w:t>
      </w:r>
      <w:proofErr w:type="spellEnd"/>
      <w:r w:rsidR="00E15F73">
        <w:rPr>
          <w:rFonts w:ascii="Cambria Math" w:hAnsi="Cambria Math"/>
          <w:b w:val="0"/>
          <w:bCs/>
          <w:iCs/>
          <w:sz w:val="18"/>
          <w:szCs w:val="18"/>
          <w:lang w:eastAsia="ja-JP"/>
          <w14:ligatures w14:val="standard"/>
        </w:rPr>
        <w:t xml:space="preserve">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4335BF">
        <w:rPr>
          <w:rFonts w:ascii="Cambria Math" w:hAnsi="Cambria Math"/>
          <w:b w:val="0"/>
          <w:bCs/>
          <w:iCs/>
          <w:sz w:val="18"/>
          <w:szCs w:val="18"/>
          <w:lang w:eastAsia="ja-JP"/>
          <w14:ligatures w14:val="standard"/>
        </w:rPr>
        <w:t>partially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1</w:t>
      </w:r>
      <w:r w:rsidRPr="00872C0C">
        <w:rPr>
          <w:rFonts w:ascii="Linux Biolinum" w:hAnsi="Linux Biolinum" w:cs="Linux Biolinum"/>
        </w:rPr>
        <w:t> </w:t>
      </w:r>
      <w:r w:rsidRPr="00872C0C">
        <w:rPr>
          <w:rFonts w:ascii="Linux Biolinum" w:hAnsi="Linux Biolinum" w:cs="Linux Biolinum"/>
        </w:rPr>
        <w:t xml:space="preserve">Introduction </w:t>
      </w:r>
    </w:p>
    <w:p w14:paraId="769C49CB" w14:textId="70807419" w:rsidR="006E21DE" w:rsidRPr="00872C0C" w:rsidRDefault="00480197" w:rsidP="00101674">
      <w:pPr>
        <w:pStyle w:val="AbsHead"/>
      </w:pPr>
      <w:r w:rsidRPr="00872C0C">
        <w:t>Complex intercellular responses start with binding of a ligand to its cognate receptor to activate specific cell signaling pathways. Mapping ligand-receptor pairs is fundamental to understanding how cell</w:t>
      </w:r>
      <w:r w:rsidR="0086743B" w:rsidRPr="00872C0C">
        <w:t>s</w:t>
      </w:r>
      <w:r w:rsidRPr="00872C0C">
        <w:t xml:space="preserve"> respond to signaling from neighboring cells</w:t>
      </w:r>
      <w:r w:rsidR="00677C46" w:rsidRPr="00872C0C">
        <w:t>.</w:t>
      </w:r>
      <w:r w:rsidRPr="00872C0C">
        <w:t xml:space="preserve"> Single cell </w:t>
      </w:r>
      <w:r w:rsidRPr="00872C0C">
        <w:t xml:space="preserve">RNA-seq technology holds great promise for studying cell-cell communication </w:t>
      </w:r>
      <w:r w:rsidR="00DF3C4D" w:rsidRPr="00872C0C">
        <w:t xml:space="preserve">which was not </w:t>
      </w:r>
      <w:r w:rsidR="0086743B" w:rsidRPr="00872C0C">
        <w:t>easy when gene expression data is obtained from</w:t>
      </w:r>
      <w:r w:rsidR="00DF3C4D" w:rsidRPr="00872C0C">
        <w:t xml:space="preserve"> </w:t>
      </w:r>
      <w:r w:rsidR="0086743B" w:rsidRPr="00872C0C">
        <w:t xml:space="preserve">cell </w:t>
      </w:r>
      <w:r w:rsidR="00DF3C4D" w:rsidRPr="00872C0C">
        <w:t>population-based technologies such as microarray and bulk RNA-seq</w:t>
      </w:r>
      <w:r w:rsidRPr="00872C0C">
        <w:t xml:space="preserve">. Using scRNA-seq data, several methods have been developed to infer ligand-receptor pair communications between </w:t>
      </w:r>
      <w:r w:rsidR="006F72CB" w:rsidRPr="00872C0C">
        <w:t>interacting</w:t>
      </w:r>
      <w:r w:rsidRPr="00872C0C">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B4235C" w:rsidRPr="00B4235C">
            <w:rPr>
              <w:color w:val="000000"/>
            </w:rPr>
            <w:t>[1]</w:t>
          </w:r>
        </w:sdtContent>
      </w:sdt>
      <w:r w:rsidRPr="00872C0C">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B4235C" w:rsidRPr="00B4235C">
            <w:rPr>
              <w:color w:val="000000"/>
            </w:rPr>
            <w:t>[2]</w:t>
          </w:r>
        </w:sdtContent>
      </w:sdt>
      <w:r w:rsidRPr="00872C0C">
        <w:t xml:space="preserve"> predict ligand-receptor pairs</w:t>
      </w:r>
      <w:r w:rsidR="00677C46" w:rsidRPr="00872C0C">
        <w:t xml:space="preserve"> by studying</w:t>
      </w:r>
      <w:r w:rsidRPr="00872C0C">
        <w:t xml:space="preserve"> if the two genes are highly </w:t>
      </w:r>
      <w:r w:rsidR="00677C46" w:rsidRPr="00872C0C">
        <w:t>co-</w:t>
      </w:r>
      <w:r w:rsidRPr="00872C0C">
        <w:t xml:space="preserve">expressed in </w:t>
      </w:r>
      <w:r w:rsidR="00274715" w:rsidRPr="00872C0C">
        <w:t>different</w:t>
      </w:r>
      <w:r w:rsidRPr="00872C0C">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B4235C" w:rsidRPr="00B4235C">
            <w:rPr>
              <w:color w:val="000000"/>
            </w:rPr>
            <w:t>[3]</w:t>
          </w:r>
        </w:sdtContent>
      </w:sdt>
      <w:r w:rsidR="00BB0C01" w:rsidRPr="00872C0C">
        <w:t xml:space="preserve"> </w:t>
      </w:r>
      <w:r w:rsidR="00CA4DA2" w:rsidRPr="00872C0C">
        <w:t>suggest identifying</w:t>
      </w:r>
      <w:r w:rsidR="00BB0C01" w:rsidRPr="00872C0C">
        <w:t xml:space="preserve"> ligand-receptor pair</w:t>
      </w:r>
      <w:r w:rsidR="00CA4DA2" w:rsidRPr="00872C0C">
        <w:t xml:space="preserve"> signal between cell types </w:t>
      </w:r>
      <w:r w:rsidR="004335BF" w:rsidRPr="00872C0C">
        <w:t xml:space="preserve">is needed </w:t>
      </w:r>
      <w:r w:rsidR="00E963B8" w:rsidRPr="00872C0C">
        <w:t>in addition to</w:t>
      </w:r>
      <w:r w:rsidR="00D72328" w:rsidRPr="00872C0C">
        <w:t xml:space="preserve"> </w:t>
      </w:r>
      <w:r w:rsidR="00CA4DA2" w:rsidRPr="00872C0C">
        <w:t>genetic mutations or intracellular signaling</w:t>
      </w:r>
      <w:r w:rsidR="00D72328" w:rsidRPr="00872C0C">
        <w:t xml:space="preserve"> </w:t>
      </w:r>
      <w:r w:rsidR="00274715" w:rsidRPr="00872C0C">
        <w:t>to better</w:t>
      </w:r>
      <w:r w:rsidR="00D72328" w:rsidRPr="00872C0C">
        <w:t xml:space="preserve"> understand cancer progression. </w:t>
      </w:r>
      <w:r w:rsidRPr="00872C0C">
        <w:t>Vento-</w:t>
      </w:r>
      <w:proofErr w:type="spellStart"/>
      <w:r w:rsidRPr="00872C0C">
        <w:t>Tormo</w:t>
      </w:r>
      <w:proofErr w:type="spellEnd"/>
      <w:r w:rsidRPr="00872C0C">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B4235C" w:rsidRPr="00B4235C">
            <w:rPr>
              <w:color w:val="000000"/>
            </w:rPr>
            <w:t>[4]</w:t>
          </w:r>
        </w:sdtContent>
      </w:sdt>
      <w:r w:rsidRPr="00872C0C">
        <w:t xml:space="preserve"> </w:t>
      </w:r>
      <w:r w:rsidR="00D72328" w:rsidRPr="00872C0C">
        <w:t xml:space="preserve">produce </w:t>
      </w:r>
      <w:r w:rsidR="00274715" w:rsidRPr="00872C0C">
        <w:t xml:space="preserve">a repository of ligand-receptor complexes </w:t>
      </w:r>
      <w:r w:rsidR="00E86041" w:rsidRPr="00872C0C">
        <w:t xml:space="preserve">which could potentially explain interaction between decidua and placenta during the early human pregnancy. </w:t>
      </w:r>
      <w:r w:rsidR="000F3CC9" w:rsidRPr="00872C0C">
        <w:t xml:space="preserve">More recently, the cell-cell interaction analysis </w:t>
      </w:r>
      <w:r w:rsidR="00E15E2E" w:rsidRPr="00872C0C">
        <w:t xml:space="preserve">has gone beyond identifying ligand-receptor pairs to produce </w:t>
      </w:r>
      <w:r w:rsidR="00E963B8" w:rsidRPr="00872C0C">
        <w:t xml:space="preserve">entire </w:t>
      </w:r>
      <w:r w:rsidR="00E15E2E" w:rsidRPr="00872C0C">
        <w:t>gene regulation networks</w:t>
      </w:r>
      <w:r w:rsidR="00555907" w:rsidRPr="00872C0C">
        <w:t xml:space="preserve"> that could model interaction relationships among subpopulations of cells</w:t>
      </w:r>
      <w:r w:rsidR="00E15E2E" w:rsidRPr="00872C0C">
        <w:t xml:space="preserve">. </w:t>
      </w:r>
      <w:r w:rsidR="00101674" w:rsidRPr="00872C0C">
        <w:t xml:space="preserve">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EBBB52FBE1354582A48417BCF10A534D"/>
          </w:placeholder>
        </w:sdtPr>
        <w:sdtEndPr/>
        <w:sdtContent>
          <w:r w:rsidR="00B4235C" w:rsidRPr="00B4235C">
            <w:rPr>
              <w:color w:val="000000"/>
            </w:rPr>
            <w:t>[5]</w:t>
          </w:r>
        </w:sdtContent>
      </w:sdt>
      <w:r w:rsidR="00101674" w:rsidRPr="00872C0C">
        <w:t xml:space="preserve"> introduce </w:t>
      </w:r>
      <w:proofErr w:type="spellStart"/>
      <w:r w:rsidR="00101674" w:rsidRPr="00872C0C">
        <w:t>SoptSC</w:t>
      </w:r>
      <w:proofErr w:type="spellEnd"/>
      <w:r w:rsidR="00101674" w:rsidRPr="00872C0C">
        <w:t xml:space="preserve"> which</w:t>
      </w:r>
      <w:r w:rsidR="006E21DE" w:rsidRPr="00872C0C">
        <w:t xml:space="preserve"> can predict cell-cell communication networks</w:t>
      </w:r>
      <w:r w:rsidR="00101674" w:rsidRPr="00872C0C">
        <w:t xml:space="preserve"> </w:t>
      </w:r>
      <w:r w:rsidR="006E21DE" w:rsidRPr="00872C0C">
        <w:t>by constructing</w:t>
      </w:r>
      <w:r w:rsidR="00101674" w:rsidRPr="00872C0C">
        <w:t xml:space="preserve"> a structured cell-to-cell similarity matrix and. </w:t>
      </w:r>
      <w:proofErr w:type="spellStart"/>
      <w:r w:rsidR="00101674" w:rsidRPr="00872C0C">
        <w:t>Browaeys</w:t>
      </w:r>
      <w:proofErr w:type="spellEnd"/>
      <w:r w:rsidR="00101674" w:rsidRPr="00872C0C">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EBBB52FBE1354582A48417BCF10A534D"/>
          </w:placeholder>
        </w:sdtPr>
        <w:sdtEndPr/>
        <w:sdtContent>
          <w:r w:rsidR="00B4235C" w:rsidRPr="00B4235C">
            <w:rPr>
              <w:color w:val="000000"/>
            </w:rPr>
            <w:t>[6]</w:t>
          </w:r>
        </w:sdtContent>
      </w:sdt>
      <w:r w:rsidR="00101674" w:rsidRPr="00872C0C">
        <w:t xml:space="preserve"> report </w:t>
      </w:r>
      <w:proofErr w:type="spellStart"/>
      <w:r w:rsidR="00101674" w:rsidRPr="00872C0C">
        <w:t>NicheNet</w:t>
      </w:r>
      <w:proofErr w:type="spellEnd"/>
      <w:r w:rsidR="00101674" w:rsidRPr="00872C0C">
        <w:t xml:space="preserve"> which aims to identify not only ligand-receptor pairs of interacting cells but also the genes downstream of the</w:t>
      </w:r>
      <w:r w:rsidR="006E21DE" w:rsidRPr="00872C0C">
        <w:t xml:space="preserve"> identified pairs.</w:t>
      </w:r>
      <w:r w:rsidR="00101674" w:rsidRPr="00872C0C">
        <w:t xml:space="preserve">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B4235C" w:rsidRPr="00B4235C">
            <w:rPr>
              <w:color w:val="000000"/>
            </w:rPr>
            <w:t>[7]</w:t>
          </w:r>
        </w:sdtContent>
      </w:sdt>
      <w:r w:rsidR="00101674" w:rsidRPr="00872C0C">
        <w:t xml:space="preserve"> present that </w:t>
      </w:r>
      <w:proofErr w:type="spellStart"/>
      <w:r w:rsidR="00101674" w:rsidRPr="00872C0C">
        <w:t>CytoTalk</w:t>
      </w:r>
      <w:proofErr w:type="spellEnd"/>
      <w:r w:rsidR="00101674" w:rsidRPr="00872C0C">
        <w:t xml:space="preserve"> can de novo generate a signal transduction network between a pair of cell types, which is basically interconnect</w:t>
      </w:r>
      <w:r w:rsidR="006E21DE" w:rsidRPr="00872C0C">
        <w:t>ing</w:t>
      </w:r>
      <w:r w:rsidR="00101674" w:rsidRPr="00872C0C">
        <w:t xml:space="preserve"> a pair of GRNs, each constructed for the cell types under consideration. </w:t>
      </w:r>
      <w:r w:rsidR="006E21DE" w:rsidRPr="00872C0C">
        <w:t xml:space="preserve"> </w:t>
      </w:r>
    </w:p>
    <w:p w14:paraId="40A5D058" w14:textId="6BA4B438" w:rsidR="00101674" w:rsidRPr="00872C0C" w:rsidRDefault="00101674" w:rsidP="00101674">
      <w:pPr>
        <w:pStyle w:val="AbsHead"/>
      </w:pPr>
      <w:r w:rsidRPr="00872C0C">
        <w:t>Among the</w:t>
      </w:r>
      <w:r w:rsidR="006E21DE" w:rsidRPr="00872C0C">
        <w:t>se</w:t>
      </w:r>
      <w:r w:rsidRPr="00872C0C">
        <w:t xml:space="preserve"> more recent cell-cell communication network discovery methods based on single cell transcriptomics data, our system, namely, </w:t>
      </w:r>
      <w:proofErr w:type="spellStart"/>
      <w:r w:rsidRPr="00872C0C">
        <w:t>rCom</w:t>
      </w:r>
      <w:proofErr w:type="spellEnd"/>
      <w:r w:rsidRPr="00872C0C">
        <w:t xml:space="preserve">, is similar to </w:t>
      </w:r>
      <w:proofErr w:type="spellStart"/>
      <w:r w:rsidRPr="00872C0C">
        <w:t>NicheNet</w:t>
      </w:r>
      <w:proofErr w:type="spellEnd"/>
      <w:r w:rsidRPr="00872C0C">
        <w:t xml:space="preserve"> in the sense that both uses prior knowledge in identifying cell-cell communication network. One key difference</w:t>
      </w:r>
      <w:r w:rsidR="006E21DE" w:rsidRPr="00872C0C">
        <w:t xml:space="preserve"> between the two systems</w:t>
      </w:r>
      <w:r w:rsidRPr="00872C0C">
        <w:t xml:space="preserve"> is in the way we use</w:t>
      </w:r>
      <w:r w:rsidR="006E21DE" w:rsidRPr="00872C0C">
        <w:t xml:space="preserve"> the prior knowledge</w:t>
      </w:r>
      <w:r w:rsidRPr="00872C0C">
        <w:t xml:space="preserve"> curated </w:t>
      </w:r>
      <w:r w:rsidR="00957171" w:rsidRPr="00872C0C">
        <w:t xml:space="preserve">into signaling/molecular </w:t>
      </w:r>
      <w:r w:rsidRPr="00872C0C">
        <w:t xml:space="preserve">pathways </w:t>
      </w:r>
      <w:r w:rsidR="00957171" w:rsidRPr="00872C0C">
        <w:t>for</w:t>
      </w:r>
      <w:r w:rsidRPr="00872C0C">
        <w:t xml:space="preserve"> the analysis. In </w:t>
      </w:r>
      <w:proofErr w:type="spellStart"/>
      <w:r w:rsidRPr="00872C0C">
        <w:t>rCom</w:t>
      </w:r>
      <w:proofErr w:type="spellEnd"/>
      <w:r w:rsidRPr="00872C0C">
        <w:t xml:space="preserve">, </w:t>
      </w:r>
      <w:r w:rsidR="00957171" w:rsidRPr="00872C0C">
        <w:rPr>
          <w:lang w:eastAsia="ja-JP"/>
        </w:rPr>
        <w:t>inferring cell-cell interactions is decomposed into three parts, analysis of the upstream of the ligand, analysis of the downstream of receptors</w:t>
      </w:r>
      <w:r w:rsidR="00B009A8" w:rsidRPr="00872C0C">
        <w:rPr>
          <w:lang w:eastAsia="ja-JP"/>
        </w:rPr>
        <w:t xml:space="preserve">, and analysis of the most plausible ligand-receptor pairing. Our approach assumes subtyping cells are performed a priori and the labels for each cell subtype are known. Thanks to this refinement, </w:t>
      </w:r>
      <w:proofErr w:type="spellStart"/>
      <w:r w:rsidR="00B009A8" w:rsidRPr="00872C0C">
        <w:rPr>
          <w:lang w:eastAsia="ja-JP"/>
        </w:rPr>
        <w:t>rCom</w:t>
      </w:r>
      <w:proofErr w:type="spellEnd"/>
      <w:r w:rsidR="00B009A8" w:rsidRPr="00872C0C">
        <w:rPr>
          <w:lang w:eastAsia="ja-JP"/>
        </w:rPr>
        <w:t xml:space="preserve"> </w:t>
      </w:r>
      <w:r w:rsidR="007170CB" w:rsidRPr="00872C0C">
        <w:rPr>
          <w:lang w:eastAsia="ja-JP"/>
        </w:rPr>
        <w:t xml:space="preserve">takes advantage of estimating if a certain route (branch) of a curated pathway is activated/ inhibited which in turn provides clues for picking which ligand-receptor pairs are more likely utilized in the regulatory system.  </w:t>
      </w:r>
      <w:r w:rsidR="007170CB" w:rsidRPr="00872C0C">
        <w:t xml:space="preserve">In contrast, </w:t>
      </w:r>
      <w:proofErr w:type="spellStart"/>
      <w:r w:rsidRPr="00872C0C">
        <w:t>NicheNet</w:t>
      </w:r>
      <w:proofErr w:type="spellEnd"/>
      <w:r w:rsidRPr="00872C0C">
        <w:t xml:space="preserve"> </w:t>
      </w:r>
      <w:r w:rsidR="007D7623" w:rsidRPr="00872C0C">
        <w:t xml:space="preserve">does not use gene </w:t>
      </w:r>
      <w:r w:rsidR="00921584" w:rsidRPr="00872C0C">
        <w:rPr>
          <w:noProof/>
        </w:rPr>
        <w:lastRenderedPageBreak/>
        <mc:AlternateContent>
          <mc:Choice Requires="wps">
            <w:drawing>
              <wp:anchor distT="45720" distB="45720" distL="114300" distR="114300" simplePos="0" relativeHeight="251612160" behindDoc="0" locked="0" layoutInCell="1" allowOverlap="1" wp14:anchorId="1F09DBED" wp14:editId="56801E7E">
                <wp:simplePos x="0" y="0"/>
                <wp:positionH relativeFrom="margin">
                  <wp:posOffset>47625</wp:posOffset>
                </wp:positionH>
                <wp:positionV relativeFrom="paragraph">
                  <wp:posOffset>0</wp:posOffset>
                </wp:positionV>
                <wp:extent cx="6386830" cy="4048125"/>
                <wp:effectExtent l="0" t="0" r="13970"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4048125"/>
                        </a:xfrm>
                        <a:prstGeom prst="rect">
                          <a:avLst/>
                        </a:prstGeom>
                        <a:solidFill>
                          <a:srgbClr val="FFFFFF"/>
                        </a:solidFill>
                        <a:ln w="9525">
                          <a:solidFill>
                            <a:srgbClr val="000000"/>
                          </a:solidFill>
                          <a:miter lim="800000"/>
                          <a:headEnd/>
                          <a:tailEnd/>
                        </a:ln>
                      </wps:spPr>
                      <wps:txb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75pt;margin-top:0;width:502.9pt;height:318.7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">
                <v:textbo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007D7623" w:rsidRPr="00872C0C">
        <w:t xml:space="preserve">regulation notions such as activation/inhibition in pathway scoring and simply uses </w:t>
      </w:r>
      <w:r w:rsidRPr="00872C0C">
        <w:t xml:space="preserve">aggregation of pathways sources </w:t>
      </w:r>
      <w:r w:rsidR="007D7623" w:rsidRPr="00872C0C">
        <w:t xml:space="preserve">based on gene expression values. </w:t>
      </w:r>
    </w:p>
    <w:p w14:paraId="2F0C7599" w14:textId="2D500074" w:rsidR="000838DE" w:rsidRPr="00872C0C" w:rsidRDefault="009479B0" w:rsidP="00101674">
      <w:pPr>
        <w:pStyle w:val="AbsHead"/>
      </w:pPr>
      <w:r w:rsidRPr="00872C0C">
        <w:t xml:space="preserve">Creating </w:t>
      </w:r>
      <w:proofErr w:type="spellStart"/>
      <w:r w:rsidR="007D7623" w:rsidRPr="00872C0C">
        <w:t>rCom</w:t>
      </w:r>
      <w:proofErr w:type="spellEnd"/>
      <w:r w:rsidR="007D7623" w:rsidRPr="00872C0C">
        <w:t xml:space="preserve"> is based on our earlier works</w:t>
      </w:r>
      <w:r w:rsidRPr="00872C0C">
        <w:t xml:space="preserve"> in which </w:t>
      </w:r>
      <w:r w:rsidR="00101674" w:rsidRPr="00872C0C">
        <w:t xml:space="preserve">pathway analysis </w:t>
      </w:r>
      <w:r w:rsidRPr="00872C0C">
        <w:t xml:space="preserve">uses </w:t>
      </w:r>
      <w:r w:rsidR="00101674" w:rsidRPr="00872C0C">
        <w:t>routes of pathways</w:t>
      </w:r>
      <w:r w:rsidRPr="00872C0C">
        <w:t>,</w:t>
      </w:r>
      <w:r w:rsidR="00101674" w:rsidRPr="00872C0C">
        <w:t xml:space="preserve"> i.e., branches of curated pathways</w:t>
      </w:r>
      <w:r w:rsidRPr="00872C0C">
        <w:t xml:space="preserve"> (</w:t>
      </w:r>
      <w:r w:rsidR="00101674" w:rsidRPr="00872C0C">
        <w:t>e.g., KEGG) as the unit for the analysis as opposed to the entire assembled genes of a pathway</w:t>
      </w:r>
      <w:r w:rsidRPr="00872C0C">
        <w:t>. This idea is based on the observation that the relationships between signaling/molecular pathways and biological processes are N:M</w:t>
      </w:r>
      <w:r w:rsidR="006F5943" w:rsidRPr="00872C0C">
        <w:t xml:space="preserve">, and thus the granularity of pathway analysis should be “routes”, i.e., which particular branch of pathway could be responsible for exerting the biological process under question. </w:t>
      </w:r>
      <w:r w:rsidR="00101674" w:rsidRPr="00872C0C">
        <w:t xml:space="preserve">Our </w:t>
      </w:r>
      <w:r w:rsidR="006F5943" w:rsidRPr="00872C0C">
        <w:t xml:space="preserve">previous route-based pathway analysis </w:t>
      </w:r>
      <w:r w:rsidR="00101674" w:rsidRPr="00872C0C">
        <w:t xml:space="preserve">works include </w:t>
      </w:r>
      <w:proofErr w:type="spellStart"/>
      <w:r w:rsidR="00101674" w:rsidRPr="00872C0C">
        <w:t>BioTarget</w:t>
      </w:r>
      <w:proofErr w:type="spellEnd"/>
      <w:r w:rsidR="00101674" w:rsidRPr="00872C0C">
        <w:t xml:space="preserve"> which uses the route-based pathway method to extend existing Th1</w:t>
      </w:r>
      <w:r w:rsidR="006F5943" w:rsidRPr="00872C0C">
        <w:t>/Th2 pathways</w:t>
      </w:r>
      <w:r w:rsidR="0022284A" w:rsidRPr="00872C0C">
        <w:t xml:space="preserve"> using </w:t>
      </w:r>
      <w:r w:rsidR="00101674" w:rsidRPr="00872C0C">
        <w:t>TCGA data sets</w:t>
      </w:r>
      <w:r w:rsidR="0022284A" w:rsidRPr="00872C0C">
        <w:t xml:space="preserve"> </w:t>
      </w:r>
      <w:sdt>
        <w:sdtPr>
          <w:rPr>
            <w:color w:val="000000"/>
          </w:rPr>
          <w:tag w:val="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DefaultPlaceholder_-1854013440"/>
          </w:placeholder>
        </w:sdtPr>
        <w:sdtEndPr/>
        <w:sdtContent>
          <w:r w:rsidR="00B4235C" w:rsidRPr="00B4235C">
            <w:rPr>
              <w:color w:val="000000"/>
            </w:rPr>
            <w:t>[8]</w:t>
          </w:r>
        </w:sdtContent>
      </w:sdt>
      <w:r w:rsidR="0022284A" w:rsidRPr="00872C0C">
        <w:t xml:space="preserve"> and </w:t>
      </w:r>
      <w:proofErr w:type="spellStart"/>
      <w:r w:rsidR="0022284A" w:rsidRPr="00872C0C">
        <w:t>rPAC</w:t>
      </w:r>
      <w:proofErr w:type="spellEnd"/>
      <w:r w:rsidR="0058028B" w:rsidRPr="00872C0C">
        <w:t xml:space="preserve"> </w:t>
      </w:r>
      <w:sdt>
        <w:sdtPr>
          <w:rPr>
            <w:color w:val="000000"/>
          </w:rPr>
          <w:tag w:val="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DefaultPlaceholder_-1854013440"/>
          </w:placeholder>
        </w:sdtPr>
        <w:sdtEndPr/>
        <w:sdtContent>
          <w:r w:rsidR="00B4235C" w:rsidRPr="00B4235C">
            <w:rPr>
              <w:color w:val="000000"/>
            </w:rPr>
            <w:t>[9]</w:t>
          </w:r>
        </w:sdtContent>
      </w:sdt>
      <w:r w:rsidR="0022284A" w:rsidRPr="00872C0C">
        <w:t xml:space="preserve"> which </w:t>
      </w:r>
      <w:r w:rsidR="00AF3ADB" w:rsidRPr="00872C0C">
        <w:t>use</w:t>
      </w:r>
      <w:r w:rsidR="0022284A" w:rsidRPr="00872C0C">
        <w:t xml:space="preserve"> a transcription factor (TF) centric analysis to identify </w:t>
      </w:r>
      <w:r w:rsidR="00AF3ADB" w:rsidRPr="00872C0C">
        <w:t>more refined</w:t>
      </w:r>
      <w:r w:rsidR="0022284A" w:rsidRPr="00872C0C">
        <w:t xml:space="preserve"> cancer</w:t>
      </w:r>
      <w:r w:rsidR="00AF3ADB" w:rsidRPr="00872C0C">
        <w:t xml:space="preserve"> sub</w:t>
      </w:r>
      <w:r w:rsidR="0022284A" w:rsidRPr="00872C0C">
        <w:t>type signatures</w:t>
      </w:r>
      <w:r w:rsidR="00AF3ADB" w:rsidRPr="00872C0C">
        <w:t xml:space="preserve">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
          <w:id w:val="1367491934"/>
          <w:placeholder>
            <w:docPart w:val="024DA2196A474E16B3D10F2537DCACDC"/>
          </w:placeholder>
        </w:sdtPr>
        <w:sdtEndPr/>
        <w:sdtContent>
          <w:r w:rsidR="00B4235C" w:rsidRPr="00B4235C">
            <w:rPr>
              <w:color w:val="000000"/>
            </w:rPr>
            <w:t>[9]</w:t>
          </w:r>
        </w:sdtContent>
      </w:sdt>
      <w:r w:rsidR="00101674" w:rsidRPr="00872C0C">
        <w:t xml:space="preserve">. </w:t>
      </w:r>
      <w:r w:rsidR="008B1AD4" w:rsidRPr="00872C0C">
        <w:t xml:space="preserve">Development of </w:t>
      </w:r>
      <w:proofErr w:type="spellStart"/>
      <w:r w:rsidR="008B1AD4" w:rsidRPr="00872C0C">
        <w:t>rCom</w:t>
      </w:r>
      <w:proofErr w:type="spellEnd"/>
      <w:r w:rsidR="008B1AD4" w:rsidRPr="00872C0C">
        <w:t xml:space="preserve"> was motivated to use this</w:t>
      </w:r>
      <w:r w:rsidR="00101674" w:rsidRPr="00872C0C">
        <w:t xml:space="preserve"> route-based pathway analysis to </w:t>
      </w:r>
      <w:r w:rsidR="008B1AD4" w:rsidRPr="00872C0C">
        <w:t>estimate</w:t>
      </w:r>
      <w:r w:rsidR="00101674" w:rsidRPr="00872C0C">
        <w:t xml:space="preserve"> how two cells </w:t>
      </w:r>
      <w:r w:rsidR="008B1AD4" w:rsidRPr="00872C0C">
        <w:t xml:space="preserve">may </w:t>
      </w:r>
      <w:r w:rsidR="00101674" w:rsidRPr="00872C0C">
        <w:t>interact with each other through ligand-receptor</w:t>
      </w:r>
      <w:r w:rsidR="008B1AD4" w:rsidRPr="00872C0C">
        <w:t xml:space="preserve"> pairing.</w:t>
      </w:r>
      <w:r w:rsidR="00101674" w:rsidRPr="00872C0C">
        <w:t xml:space="preserve"> </w:t>
      </w:r>
    </w:p>
    <w:p w14:paraId="17A8E365" w14:textId="66293315" w:rsidR="00480197" w:rsidRPr="00872C0C" w:rsidRDefault="005121DC" w:rsidP="00085324">
      <w:pPr>
        <w:pStyle w:val="AbsHead"/>
      </w:pPr>
      <w:r w:rsidRPr="00872C0C">
        <w:t>The rest of the paper is organized in the following way. In Section 2,</w:t>
      </w:r>
      <w:r w:rsidR="00830793" w:rsidRPr="00872C0C">
        <w:t xml:space="preserve"> we present</w:t>
      </w:r>
      <w:r w:rsidRPr="00872C0C">
        <w:t xml:space="preserve"> </w:t>
      </w:r>
      <w:r w:rsidR="008B1AD4" w:rsidRPr="00872C0C">
        <w:t xml:space="preserve">the overview framework of </w:t>
      </w:r>
      <w:proofErr w:type="spellStart"/>
      <w:r w:rsidR="008B1AD4" w:rsidRPr="00872C0C">
        <w:t>rCom</w:t>
      </w:r>
      <w:proofErr w:type="spellEnd"/>
      <w:r w:rsidR="008B1AD4" w:rsidRPr="00872C0C">
        <w:t xml:space="preserve"> and </w:t>
      </w:r>
      <w:r w:rsidR="00230FD1" w:rsidRPr="00872C0C">
        <w:t>key</w:t>
      </w:r>
      <w:r w:rsidR="008B1AD4" w:rsidRPr="00872C0C">
        <w:t xml:space="preserve"> technical details</w:t>
      </w:r>
      <w:r w:rsidR="00230FD1" w:rsidRPr="00872C0C">
        <w:t xml:space="preserve"> of the system. </w:t>
      </w:r>
      <w:r w:rsidRPr="00872C0C">
        <w:t xml:space="preserve">In Section 3 </w:t>
      </w:r>
      <w:r w:rsidR="008B1AD4" w:rsidRPr="00872C0C">
        <w:t xml:space="preserve">we summarize the results of </w:t>
      </w:r>
      <w:r w:rsidR="00830793" w:rsidRPr="00872C0C">
        <w:t xml:space="preserve">applying </w:t>
      </w:r>
      <w:proofErr w:type="spellStart"/>
      <w:r w:rsidR="00830793" w:rsidRPr="00872C0C">
        <w:t>rCom</w:t>
      </w:r>
      <w:proofErr w:type="spellEnd"/>
      <w:r w:rsidR="00830793" w:rsidRPr="00872C0C">
        <w:t xml:space="preserve"> to two different single cell transcriptomics data sets produced by the bone biology field. Section 4 is Discussion and Conclusion. </w:t>
      </w:r>
    </w:p>
    <w:p w14:paraId="45284899" w14:textId="1E73402E" w:rsidR="00480197" w:rsidRPr="00872C0C" w:rsidRDefault="00480197" w:rsidP="00480538">
      <w:pPr>
        <w:pStyle w:val="Head1"/>
        <w:spacing w:before="240"/>
        <w:ind w:left="274" w:hanging="274"/>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3575E42F" w14:textId="51D44F6E" w:rsidR="00480197" w:rsidRPr="00872C0C" w:rsidRDefault="00480197" w:rsidP="00085324">
      <w:pPr>
        <w:pStyle w:val="AbsHead"/>
      </w:pPr>
      <w:r w:rsidRPr="00872C0C">
        <w:t>The over</w:t>
      </w:r>
      <w:r w:rsidR="005121DC" w:rsidRPr="00872C0C">
        <w:t>view</w:t>
      </w:r>
      <w:r w:rsidRPr="00872C0C">
        <w:t xml:space="preserve"> of the </w:t>
      </w:r>
      <w:proofErr w:type="spellStart"/>
      <w:r w:rsidRPr="00872C0C">
        <w:t>rCom</w:t>
      </w:r>
      <w:proofErr w:type="spellEnd"/>
      <w:r w:rsidRPr="00872C0C">
        <w:t xml:space="preserve"> framework is </w:t>
      </w:r>
      <w:r w:rsidR="005121DC" w:rsidRPr="00872C0C">
        <w:t>given</w:t>
      </w:r>
      <w:r w:rsidRPr="00872C0C">
        <w:t xml:space="preserve"> in Fig. 1. </w:t>
      </w:r>
      <w:r w:rsidR="005121DC" w:rsidRPr="00872C0C">
        <w:t xml:space="preserve">Fig 1a shows </w:t>
      </w:r>
      <w:r w:rsidR="009E16F6" w:rsidRPr="00872C0C">
        <w:t>use of</w:t>
      </w:r>
      <w:r w:rsidR="005121DC" w:rsidRPr="00872C0C">
        <w:t xml:space="preserve"> t</w:t>
      </w:r>
      <w:r w:rsidRPr="00872C0C">
        <w:t>hree different</w:t>
      </w:r>
      <w:r w:rsidR="004B3C7A" w:rsidRPr="00872C0C">
        <w:t xml:space="preserve"> </w:t>
      </w:r>
      <w:r w:rsidR="005121DC" w:rsidRPr="00872C0C">
        <w:t>types</w:t>
      </w:r>
      <w:r w:rsidRPr="00872C0C">
        <w:t xml:space="preserve"> databases</w:t>
      </w:r>
      <w:r w:rsidR="00C9376C" w:rsidRPr="00872C0C">
        <w:t xml:space="preserve">, </w:t>
      </w:r>
      <w:r w:rsidRPr="00872C0C">
        <w:t>TF-target database, ligand-receptor pairs database and</w:t>
      </w:r>
      <w:r w:rsidR="00C9376C" w:rsidRPr="00872C0C">
        <w:t xml:space="preserve"> </w:t>
      </w:r>
      <w:r w:rsidRPr="00872C0C">
        <w:t>gene signaling regulated route databases</w:t>
      </w:r>
      <w:r w:rsidR="00987402" w:rsidRPr="00872C0C">
        <w:t>,</w:t>
      </w:r>
      <w:r w:rsidRPr="00872C0C">
        <w:t xml:space="preserve"> </w:t>
      </w:r>
      <w:r w:rsidR="009E16F6" w:rsidRPr="00872C0C">
        <w:t>which are used</w:t>
      </w:r>
      <w:r w:rsidRPr="00872C0C">
        <w:t xml:space="preserve"> </w:t>
      </w:r>
      <w:r w:rsidR="00E13049" w:rsidRPr="00872C0C">
        <w:t xml:space="preserve">as prior knowledge in </w:t>
      </w:r>
      <w:r w:rsidRPr="00872C0C">
        <w:t>build</w:t>
      </w:r>
      <w:r w:rsidR="00E13049" w:rsidRPr="00872C0C">
        <w:t>ing ligand-receptor (denoted as</w:t>
      </w:r>
      <w:r w:rsidRPr="00872C0C">
        <w:t xml:space="preserve"> </w:t>
      </w:r>
      <w:r w:rsidR="00C9376C" w:rsidRPr="00872C0C">
        <w:t>L-R</w:t>
      </w:r>
      <w:r w:rsidR="00E13049" w:rsidRPr="00872C0C">
        <w:t xml:space="preserve"> from here on)</w:t>
      </w:r>
      <w:r w:rsidR="00C9376C" w:rsidRPr="00872C0C">
        <w:t xml:space="preserve"> </w:t>
      </w:r>
      <w:r w:rsidRPr="00872C0C">
        <w:t>communication</w:t>
      </w:r>
      <w:r w:rsidR="00C9376C" w:rsidRPr="00872C0C">
        <w:t xml:space="preserve"> </w:t>
      </w:r>
      <w:r w:rsidRPr="00872C0C">
        <w:t>routes. The</w:t>
      </w:r>
      <w:r w:rsidR="00E13049" w:rsidRPr="00872C0C">
        <w:t>se</w:t>
      </w:r>
      <w:r w:rsidRPr="00872C0C">
        <w:t xml:space="preserve"> source databases are downloaded in text or KGML format</w:t>
      </w:r>
      <w:r w:rsidR="00C9376C" w:rsidRPr="00872C0C">
        <w:t xml:space="preserve"> and </w:t>
      </w:r>
      <w:r w:rsidR="0033624F" w:rsidRPr="00872C0C">
        <w:t xml:space="preserve">are </w:t>
      </w:r>
      <w:r w:rsidR="00C9376C" w:rsidRPr="00872C0C">
        <w:t>parsed to build a network graph</w:t>
      </w:r>
      <w:r w:rsidR="00E13049" w:rsidRPr="00872C0C">
        <w:t xml:space="preserve"> where</w:t>
      </w:r>
      <w:r w:rsidR="00C9376C" w:rsidRPr="00872C0C">
        <w:t xml:space="preserve"> </w:t>
      </w:r>
      <w:r w:rsidRPr="00872C0C">
        <w:t>ligands, receptor</w:t>
      </w:r>
      <w:r w:rsidR="00E13049" w:rsidRPr="00872C0C">
        <w:t>s</w:t>
      </w:r>
      <w:r w:rsidRPr="00872C0C">
        <w:t>, gene</w:t>
      </w:r>
      <w:r w:rsidR="00E13049" w:rsidRPr="00872C0C">
        <w:t>s</w:t>
      </w:r>
      <w:r w:rsidR="004036E4" w:rsidRPr="00872C0C">
        <w:t>,</w:t>
      </w:r>
      <w:r w:rsidRPr="00872C0C">
        <w:t xml:space="preserve"> and TF</w:t>
      </w:r>
      <w:r w:rsidR="00E13049" w:rsidRPr="00872C0C">
        <w:t>s</w:t>
      </w:r>
      <w:r w:rsidR="00C9376C" w:rsidRPr="00872C0C">
        <w:t xml:space="preserve"> become</w:t>
      </w:r>
      <w:r w:rsidRPr="00872C0C">
        <w:t xml:space="preserve"> </w:t>
      </w:r>
      <w:r w:rsidR="00C9376C" w:rsidRPr="00872C0C">
        <w:t xml:space="preserve">nodes </w:t>
      </w:r>
      <w:r w:rsidRPr="00872C0C">
        <w:t xml:space="preserve">and </w:t>
      </w:r>
      <w:r w:rsidR="00E13049" w:rsidRPr="00872C0C">
        <w:t>their</w:t>
      </w:r>
      <w:r w:rsidRPr="00872C0C">
        <w:t xml:space="preserve"> regulated relationship</w:t>
      </w:r>
      <w:r w:rsidR="00C9376C" w:rsidRPr="00872C0C">
        <w:t>s are formed into edges interconnecting nodes</w:t>
      </w:r>
      <w:r w:rsidR="007A5622" w:rsidRPr="00872C0C">
        <w:t xml:space="preserve">. </w:t>
      </w:r>
      <w:r w:rsidRPr="00872C0C">
        <w:t xml:space="preserve">In </w:t>
      </w:r>
      <w:proofErr w:type="spellStart"/>
      <w:r w:rsidR="00E13049" w:rsidRPr="00872C0C">
        <w:t>rCom’s</w:t>
      </w:r>
      <w:proofErr w:type="spellEnd"/>
      <w:r w:rsidRPr="00872C0C">
        <w:t xml:space="preserve"> graph structure, </w:t>
      </w:r>
      <w:r w:rsidR="00EA7F67" w:rsidRPr="00872C0C">
        <w:t>edges</w:t>
      </w:r>
      <w:r w:rsidRPr="00872C0C">
        <w:t xml:space="preserve"> are directional encod</w:t>
      </w:r>
      <w:r w:rsidR="00EA7F67" w:rsidRPr="00872C0C">
        <w:t>ing</w:t>
      </w:r>
      <w:r w:rsidRPr="00872C0C">
        <w:t xml:space="preserve"> either activation or inhibition</w:t>
      </w:r>
      <w:r w:rsidR="00EA7F67" w:rsidRPr="00872C0C">
        <w:t xml:space="preserve"> relationships</w:t>
      </w:r>
      <w:r w:rsidRPr="00872C0C">
        <w:t xml:space="preserve"> (Fig.1a, 1c).</w:t>
      </w:r>
    </w:p>
    <w:p w14:paraId="2DD316BC" w14:textId="57CB060D" w:rsidR="00230FD1" w:rsidRPr="00872C0C" w:rsidRDefault="00230FD1" w:rsidP="00230FD1">
      <w:pPr>
        <w:pStyle w:val="AbsHead"/>
      </w:pPr>
      <w:r w:rsidRPr="00872C0C">
        <w:t xml:space="preserve">Fig 1b shows the use </w:t>
      </w:r>
      <w:r w:rsidR="00A82908" w:rsidRPr="00872C0C">
        <w:t>of three</w:t>
      </w:r>
      <w:r w:rsidRPr="00872C0C">
        <w:t xml:space="preserve"> types of input data, single cell gene expression matrix which is obtained through quality control, normalization, scaling and log transform using 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B10A34BC82714D64955A267A38C0594F"/>
          </w:placeholder>
        </w:sdtPr>
        <w:sdtEndPr/>
        <w:sdtContent>
          <w:r w:rsidR="00B4235C" w:rsidRPr="00B4235C">
            <w:rPr>
              <w:color w:val="000000"/>
            </w:rPr>
            <w:t>[10]</w:t>
          </w:r>
        </w:sdtContent>
      </w:sdt>
      <w:r w:rsidRPr="00872C0C">
        <w:t xml:space="preserve">. In the matrix, columns indicate cells and rows indicate genes. After log transformed, </w:t>
      </w:r>
      <w:proofErr w:type="spellStart"/>
      <w:r w:rsidRPr="00872C0C">
        <w:t>rCom</w:t>
      </w:r>
      <w:proofErr w:type="spellEnd"/>
      <w:r w:rsidRPr="00872C0C">
        <w:t xml:space="preserve"> treat</w:t>
      </w:r>
      <w:r w:rsidR="0033624F" w:rsidRPr="00872C0C">
        <w:t>s</w:t>
      </w:r>
      <w:r w:rsidRPr="00872C0C">
        <w:t xml:space="preserve"> gene with negative value as inhibited genes and gene with positive value as activated genes. </w:t>
      </w:r>
    </w:p>
    <w:p w14:paraId="3F3706A4" w14:textId="77777777"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2.1</w:t>
      </w:r>
      <w:r w:rsidRPr="00872C0C">
        <w:rPr>
          <w:rFonts w:ascii="Linux Biolinum" w:hAnsi="Linux Biolinum" w:cs="Linux Biolinum"/>
          <w14:ligatures w14:val="standard"/>
        </w:rPr>
        <w:t> </w:t>
      </w:r>
      <w:r w:rsidRPr="00872C0C">
        <w:rPr>
          <w:rFonts w:ascii="Linux Biolinum" w:hAnsi="Linux Biolinum" w:cs="Linux Biolinum"/>
          <w14:ligatures w14:val="standard"/>
        </w:rPr>
        <w:t>Cell-Cell communication routes</w:t>
      </w:r>
    </w:p>
    <w:p w14:paraId="15BF7E39" w14:textId="1F70D065" w:rsidR="00230FD1" w:rsidRPr="00872C0C" w:rsidRDefault="00230FD1" w:rsidP="00085324">
      <w:pPr>
        <w:pStyle w:val="AbsHead"/>
      </w:pPr>
      <w:r w:rsidRPr="00872C0C">
        <w:t xml:space="preserve">Fig 2 provides the detailed view of the conceptually depicted cell-cell communication given in Fig 1d. This model labels two interacting cells as “Secretor” denoting the cell secreting a ligand and “Receiver” denoting the cell in which the ligand binds to its cognate receptor. This binding is represented as the green dashed line in Fig 2. We call the two cells as an L-R pair.  We show how we generate communication routes from four different biological knowledge databases including: </w:t>
      </w:r>
      <w:proofErr w:type="spellStart"/>
      <w:r w:rsidR="009A2C85" w:rsidRPr="00872C0C">
        <w:t>Harmonizome’s</w:t>
      </w:r>
      <w:proofErr w:type="spellEnd"/>
      <w:r w:rsidR="009A2C85" w:rsidRPr="00872C0C">
        <w:t xml:space="preserve"> curation of TF </w:t>
      </w:r>
      <w:r w:rsidR="002B051D" w:rsidRPr="00872C0C">
        <w:rPr>
          <w:noProof/>
        </w:rPr>
        <w:lastRenderedPageBreak/>
        <mc:AlternateContent>
          <mc:Choice Requires="wps">
            <w:drawing>
              <wp:anchor distT="45720" distB="45720" distL="114300" distR="114300" simplePos="0" relativeHeight="251615232" behindDoc="0" locked="0" layoutInCell="1" allowOverlap="1" wp14:anchorId="42AE3FFB" wp14:editId="3028FC08">
                <wp:simplePos x="0" y="0"/>
                <wp:positionH relativeFrom="column">
                  <wp:align>right</wp:align>
                </wp:positionH>
                <wp:positionV relativeFrom="paragraph">
                  <wp:posOffset>0</wp:posOffset>
                </wp:positionV>
                <wp:extent cx="3037205" cy="1404620"/>
                <wp:effectExtent l="0" t="0" r="10795" b="2476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CellTalkDB</w:t>
                            </w:r>
                            <w:proofErr w:type="spellEnd"/>
                            <w:r w:rsidRPr="00280351">
                              <w:rPr>
                                <w:sz w:val="16"/>
                                <w:szCs w:val="20"/>
                              </w:rPr>
                              <w:t xml:space="preserve"> and </w:t>
                            </w:r>
                            <w:r w:rsidR="006A7445">
                              <w:rPr>
                                <w:sz w:val="16"/>
                                <w:szCs w:val="20"/>
                              </w:rPr>
                              <w:t>KEGG</w:t>
                            </w:r>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187.95pt;margin-top:0;width:239.15pt;height:110.6pt;z-index:25161523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">
                <v:textbox style="mso-fit-shape-to-text:t">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CellTalkDB</w:t>
                      </w:r>
                      <w:proofErr w:type="spellEnd"/>
                      <w:r w:rsidRPr="00280351">
                        <w:rPr>
                          <w:sz w:val="16"/>
                          <w:szCs w:val="20"/>
                        </w:rPr>
                        <w:t xml:space="preserve"> and </w:t>
                      </w:r>
                      <w:r w:rsidR="006A7445">
                        <w:rPr>
                          <w:sz w:val="16"/>
                          <w:szCs w:val="20"/>
                        </w:rPr>
                        <w:t>KEGG</w:t>
                      </w:r>
                      <w:r w:rsidRPr="00280351">
                        <w:rPr>
                          <w:sz w:val="16"/>
                          <w:szCs w:val="20"/>
                        </w:rPr>
                        <w:t xml:space="preserve">. </w:t>
                      </w:r>
                    </w:p>
                  </w:txbxContent>
                </v:textbox>
                <w10:wrap type="square"/>
              </v:shape>
            </w:pict>
          </mc:Fallback>
        </mc:AlternateContent>
      </w:r>
      <w:r w:rsidR="009A2C85" w:rsidRPr="00872C0C">
        <w:t>targets</w:t>
      </w:r>
      <w:sdt>
        <w:sdtPr>
          <w:rPr>
            <w:color w:val="000000"/>
          </w:rPr>
          <w:tag w:val="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
          <w:id w:val="1207842537"/>
          <w:placeholder>
            <w:docPart w:val="DefaultPlaceholder_-1854013440"/>
          </w:placeholder>
        </w:sdtPr>
        <w:sdtContent>
          <w:r w:rsidR="00B4235C" w:rsidRPr="00B4235C">
            <w:rPr>
              <w:color w:val="000000"/>
            </w:rPr>
            <w:t>[11]</w:t>
          </w:r>
        </w:sdtContent>
      </w:sdt>
      <w:r w:rsidR="009A2C85" w:rsidRPr="00872C0C">
        <w:t xml:space="preserve"> </w:t>
      </w:r>
      <w:r w:rsidRPr="00872C0C">
        <w:t xml:space="preserve">, </w:t>
      </w:r>
      <w:proofErr w:type="spellStart"/>
      <w:r w:rsidRPr="00872C0C">
        <w:t>CellChat</w:t>
      </w:r>
      <w:r w:rsidR="009A2C85" w:rsidRPr="00872C0C">
        <w:t>DB</w:t>
      </w:r>
      <w:proofErr w:type="spellEnd"/>
      <w:r w:rsidR="009A2C85" w:rsidRPr="00872C0C">
        <w:t xml:space="preserve"> </w:t>
      </w:r>
      <w:sdt>
        <w:sdtPr>
          <w:rPr>
            <w:color w:val="000000"/>
          </w:rPr>
          <w:tag w:val="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
          <w:id w:val="509499102"/>
          <w:placeholder>
            <w:docPart w:val="DefaultPlaceholder_-1854013440"/>
          </w:placeholder>
        </w:sdtPr>
        <w:sdtContent>
          <w:r w:rsidR="00B4235C" w:rsidRPr="00B4235C">
            <w:rPr>
              <w:color w:val="000000"/>
            </w:rPr>
            <w:t>[12]</w:t>
          </w:r>
        </w:sdtContent>
      </w:sdt>
      <w:r w:rsidRPr="00872C0C">
        <w:t xml:space="preserve"> , </w:t>
      </w:r>
      <w:proofErr w:type="spellStart"/>
      <w:r w:rsidRPr="00872C0C">
        <w:t>CellTalkDB</w:t>
      </w:r>
      <w:proofErr w:type="spellEnd"/>
      <w:r w:rsidRPr="00872C0C">
        <w:t xml:space="preserve"> </w:t>
      </w:r>
      <w:sdt>
        <w:sdtPr>
          <w:rPr>
            <w:color w:val="000000"/>
          </w:rPr>
          <w:tag w:val="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
          <w:id w:val="-1775936444"/>
          <w:placeholder>
            <w:docPart w:val="DefaultPlaceholder_-1854013440"/>
          </w:placeholder>
        </w:sdtPr>
        <w:sdtContent>
          <w:r w:rsidR="00B4235C" w:rsidRPr="00B4235C">
            <w:rPr>
              <w:color w:val="000000"/>
            </w:rPr>
            <w:t>[13]</w:t>
          </w:r>
        </w:sdtContent>
      </w:sdt>
      <w:r w:rsidR="009A2C85" w:rsidRPr="00872C0C">
        <w:t xml:space="preserve"> </w:t>
      </w:r>
      <w:r w:rsidRPr="00872C0C">
        <w:t xml:space="preserve">and </w:t>
      </w:r>
      <w:r w:rsidR="009A2C85" w:rsidRPr="00872C0C">
        <w:t>KEGG</w:t>
      </w:r>
      <w:r w:rsidR="0056408C" w:rsidRPr="00872C0C">
        <w:t xml:space="preserve"> </w:t>
      </w:r>
      <w:sdt>
        <w:sdtPr>
          <w:rPr>
            <w:color w:val="000000"/>
          </w:rPr>
          <w:tag w:val="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Content>
          <w:r w:rsidR="00B4235C" w:rsidRPr="00B4235C">
            <w:rPr>
              <w:color w:val="000000"/>
            </w:rPr>
            <w:t>[14]</w:t>
          </w:r>
        </w:sdtContent>
      </w:sdt>
      <w:r w:rsidRPr="00872C0C">
        <w:t xml:space="preserve">.  Unlike other methods that only consider ligand-receptor, the </w:t>
      </w:r>
      <w:proofErr w:type="spellStart"/>
      <w:r w:rsidRPr="00872C0C">
        <w:t>rCom</w:t>
      </w:r>
      <w:proofErr w:type="spellEnd"/>
      <w:r w:rsidRPr="00872C0C">
        <w:t xml:space="preserve"> infer cell communication based on the communication routes that are extended from L-R pairs.</w:t>
      </w:r>
    </w:p>
    <w:p w14:paraId="4CE701B4" w14:textId="26AAF487" w:rsidR="001634A0" w:rsidRPr="00872C0C" w:rsidRDefault="009C68FE" w:rsidP="00085324">
      <w:pPr>
        <w:pStyle w:val="AbsHead"/>
      </w:pPr>
      <w:r w:rsidRPr="00872C0C">
        <w:t>Each L-R</w:t>
      </w:r>
      <w:r w:rsidR="00480197" w:rsidRPr="00872C0C">
        <w:t xml:space="preserve"> pair </w:t>
      </w:r>
      <w:r w:rsidR="00510768" w:rsidRPr="00872C0C">
        <w:t>is to combine</w:t>
      </w:r>
      <w:r w:rsidR="00480197" w:rsidRPr="00872C0C">
        <w:t xml:space="preserve"> two routes: (</w:t>
      </w:r>
      <w:proofErr w:type="spellStart"/>
      <w:r w:rsidR="00480197" w:rsidRPr="00872C0C">
        <w:t>i</w:t>
      </w:r>
      <w:proofErr w:type="spellEnd"/>
      <w:r w:rsidR="00480197" w:rsidRPr="00872C0C">
        <w:t xml:space="preserve">) </w:t>
      </w:r>
      <w:r w:rsidRPr="00872C0C">
        <w:t>upstream</w:t>
      </w:r>
      <w:r w:rsidR="00480197" w:rsidRPr="00872C0C">
        <w:t xml:space="preserve"> ligand route (</w:t>
      </w:r>
      <w:r w:rsidRPr="00872C0C">
        <w:t>U</w:t>
      </w:r>
      <w:r w:rsidR="00480197" w:rsidRPr="00872C0C">
        <w:t xml:space="preserve">LR) and (ii) </w:t>
      </w:r>
      <w:r w:rsidRPr="00872C0C">
        <w:t>downstream</w:t>
      </w:r>
      <w:r w:rsidR="00480197" w:rsidRPr="00872C0C">
        <w:t xml:space="preserve"> receptor route (</w:t>
      </w:r>
      <w:r w:rsidRPr="00872C0C">
        <w:t>D</w:t>
      </w:r>
      <w:r w:rsidR="00480197" w:rsidRPr="00872C0C">
        <w:t xml:space="preserve">RR).  </w:t>
      </w:r>
      <w:r w:rsidRPr="00872C0C">
        <w:t>Upstream</w:t>
      </w:r>
      <w:r w:rsidR="00480197" w:rsidRPr="00872C0C">
        <w:t xml:space="preserve"> ligand route captures the signals which are cell-secreted ligands produced when the transcription factor (TF) binds to the target genes</w:t>
      </w:r>
      <w:r w:rsidRPr="00872C0C">
        <w:t xml:space="preserve"> and for this reason the</w:t>
      </w:r>
      <w:r w:rsidR="00480197" w:rsidRPr="00872C0C">
        <w:t xml:space="preserve"> cell that secrets ligands </w:t>
      </w:r>
      <w:r w:rsidR="00FB3CCC" w:rsidRPr="00872C0C">
        <w:t>is label</w:t>
      </w:r>
      <w:r w:rsidR="002E5132" w:rsidRPr="00872C0C">
        <w:t>led as</w:t>
      </w:r>
      <w:r w:rsidR="00FB3CCC" w:rsidRPr="00872C0C">
        <w:t xml:space="preserve"> S</w:t>
      </w:r>
      <w:r w:rsidR="00480197" w:rsidRPr="00872C0C">
        <w:t xml:space="preserve">ecretor. </w:t>
      </w:r>
      <w:r w:rsidR="00FB3CCC" w:rsidRPr="00872C0C">
        <w:t>U</w:t>
      </w:r>
      <w:r w:rsidR="00480197" w:rsidRPr="00872C0C">
        <w:t>LR usually starts from TF and follow</w:t>
      </w:r>
      <w:r w:rsidR="002E5132" w:rsidRPr="00872C0C">
        <w:t>s</w:t>
      </w:r>
      <w:r w:rsidR="00480197" w:rsidRPr="00872C0C">
        <w:t xml:space="preserve"> the path to</w:t>
      </w:r>
      <w:r w:rsidR="002E5132" w:rsidRPr="00872C0C">
        <w:t xml:space="preserve"> secrete</w:t>
      </w:r>
      <w:r w:rsidR="00480197" w:rsidRPr="00872C0C">
        <w:t xml:space="preserve"> the ligands. Two biological knowledge database</w:t>
      </w:r>
      <w:r w:rsidR="009B7194" w:rsidRPr="00872C0C">
        <w:t>s</w:t>
      </w:r>
      <w:r w:rsidR="00480197" w:rsidRPr="00872C0C">
        <w:t xml:space="preserve"> are used to </w:t>
      </w:r>
      <w:r w:rsidR="00480197" w:rsidRPr="00872C0C">
        <w:rPr>
          <w:highlight w:val="yellow"/>
        </w:rPr>
        <w:t xml:space="preserve">generate </w:t>
      </w:r>
      <w:r w:rsidR="00FB3CCC" w:rsidRPr="00872C0C">
        <w:rPr>
          <w:highlight w:val="yellow"/>
        </w:rPr>
        <w:t>ULR</w:t>
      </w:r>
      <w:r w:rsidR="00480197" w:rsidRPr="00872C0C">
        <w:rPr>
          <w:highlight w:val="yellow"/>
        </w:rPr>
        <w:t xml:space="preserve">, </w:t>
      </w:r>
      <w:proofErr w:type="spellStart"/>
      <w:r w:rsidR="00480197" w:rsidRPr="00872C0C">
        <w:rPr>
          <w:highlight w:val="yellow"/>
        </w:rPr>
        <w:t>rPAC</w:t>
      </w:r>
      <w:proofErr w:type="spellEnd"/>
      <w:r w:rsidR="00480197" w:rsidRPr="00872C0C">
        <w:rPr>
          <w:highlight w:val="yellow"/>
        </w:rPr>
        <w:t xml:space="preserve"> routes and </w:t>
      </w:r>
      <w:proofErr w:type="spellStart"/>
      <w:r w:rsidR="00480197" w:rsidRPr="00872C0C">
        <w:rPr>
          <w:highlight w:val="yellow"/>
        </w:rPr>
        <w:t>Ch</w:t>
      </w:r>
      <w:r w:rsidR="00FB3CCC" w:rsidRPr="00872C0C">
        <w:rPr>
          <w:highlight w:val="yellow"/>
        </w:rPr>
        <w:t>IP</w:t>
      </w:r>
      <w:proofErr w:type="spellEnd"/>
      <w:r w:rsidR="00480197" w:rsidRPr="00872C0C">
        <w:rPr>
          <w:highlight w:val="yellow"/>
        </w:rPr>
        <w:t xml:space="preserve">-seq DB. The </w:t>
      </w:r>
      <w:r w:rsidR="00FB3CCC" w:rsidRPr="00872C0C">
        <w:rPr>
          <w:highlight w:val="yellow"/>
        </w:rPr>
        <w:t>ULR</w:t>
      </w:r>
      <w:r w:rsidR="00480197" w:rsidRPr="00872C0C">
        <w:rPr>
          <w:highlight w:val="yellow"/>
        </w:rPr>
        <w:t xml:space="preserve"> is like effector routes in </w:t>
      </w:r>
      <w:proofErr w:type="spellStart"/>
      <w:r w:rsidR="00480197" w:rsidRPr="00872C0C">
        <w:rPr>
          <w:highlight w:val="yellow"/>
        </w:rPr>
        <w:t>rPAC</w:t>
      </w:r>
      <w:proofErr w:type="spellEnd"/>
      <w:r w:rsidR="00480197" w:rsidRPr="00872C0C">
        <w:rPr>
          <w:highlight w:val="yellow"/>
        </w:rPr>
        <w:t xml:space="preserve">, but the primary TFs of </w:t>
      </w:r>
      <w:r w:rsidR="00FB3CCC" w:rsidRPr="00872C0C">
        <w:rPr>
          <w:highlight w:val="yellow"/>
        </w:rPr>
        <w:t>ULR</w:t>
      </w:r>
      <w:r w:rsidR="00480197" w:rsidRPr="00872C0C">
        <w:rPr>
          <w:highlight w:val="yellow"/>
        </w:rPr>
        <w:t xml:space="preserve"> are not only from KEGG but also from Chip-seq. </w:t>
      </w:r>
      <w:r w:rsidR="002E5132" w:rsidRPr="00872C0C">
        <w:rPr>
          <w:highlight w:val="yellow"/>
        </w:rPr>
        <w:t>Downstream</w:t>
      </w:r>
      <w:r w:rsidR="00480197" w:rsidRPr="00872C0C">
        <w:rPr>
          <w:highlight w:val="yellow"/>
        </w:rPr>
        <w:t xml:space="preserve"> receptor route captures the signals transduction from cell surface into the nucleus in which each route starts from </w:t>
      </w:r>
      <w:r w:rsidR="002E5132" w:rsidRPr="00872C0C">
        <w:rPr>
          <w:highlight w:val="yellow"/>
        </w:rPr>
        <w:t xml:space="preserve">a </w:t>
      </w:r>
      <w:r w:rsidR="00480197" w:rsidRPr="00872C0C">
        <w:rPr>
          <w:highlight w:val="yellow"/>
        </w:rPr>
        <w:t>receptor follows a path</w:t>
      </w:r>
      <w:r w:rsidR="002E5132" w:rsidRPr="00872C0C">
        <w:rPr>
          <w:highlight w:val="yellow"/>
        </w:rPr>
        <w:t xml:space="preserve"> of signal transduction</w:t>
      </w:r>
      <w:r w:rsidR="00480197" w:rsidRPr="00872C0C">
        <w:rPr>
          <w:highlight w:val="yellow"/>
        </w:rPr>
        <w:t xml:space="preserve"> to the TFs. The cell that </w:t>
      </w:r>
      <w:r w:rsidR="00A24263" w:rsidRPr="00872C0C">
        <w:rPr>
          <w:highlight w:val="yellow"/>
        </w:rPr>
        <w:t>where ligand binds</w:t>
      </w:r>
      <w:r w:rsidR="00480197" w:rsidRPr="00872C0C">
        <w:rPr>
          <w:highlight w:val="yellow"/>
        </w:rPr>
        <w:t xml:space="preserve"> is known as receiver. </w:t>
      </w:r>
      <w:r w:rsidR="00FB3CCC" w:rsidRPr="00872C0C">
        <w:rPr>
          <w:highlight w:val="yellow"/>
        </w:rPr>
        <w:t>DRR</w:t>
      </w:r>
      <w:r w:rsidR="00480197" w:rsidRPr="00872C0C">
        <w:rPr>
          <w:highlight w:val="yellow"/>
        </w:rPr>
        <w:t xml:space="preserve"> are transformed from signaling routes in </w:t>
      </w:r>
      <w:proofErr w:type="spellStart"/>
      <w:r w:rsidR="00480197" w:rsidRPr="00872C0C">
        <w:rPr>
          <w:highlight w:val="yellow"/>
        </w:rPr>
        <w:t>rPAC</w:t>
      </w:r>
      <w:proofErr w:type="spellEnd"/>
      <w:r w:rsidR="00480197" w:rsidRPr="00872C0C">
        <w:rPr>
          <w:highlight w:val="yellow"/>
        </w:rPr>
        <w:t xml:space="preserve"> (KEGG). The connection of </w:t>
      </w:r>
      <w:r w:rsidR="00FB3CCC" w:rsidRPr="00872C0C">
        <w:rPr>
          <w:highlight w:val="yellow"/>
        </w:rPr>
        <w:t>ULR</w:t>
      </w:r>
      <w:r w:rsidR="00480197" w:rsidRPr="00872C0C">
        <w:rPr>
          <w:highlight w:val="yellow"/>
        </w:rPr>
        <w:t xml:space="preserve"> and </w:t>
      </w:r>
      <w:r w:rsidR="00FB3CCC" w:rsidRPr="00872C0C">
        <w:rPr>
          <w:highlight w:val="yellow"/>
        </w:rPr>
        <w:t>DRR</w:t>
      </w:r>
      <w:r w:rsidR="00480197" w:rsidRPr="00872C0C">
        <w:rPr>
          <w:highlight w:val="yellow"/>
        </w:rPr>
        <w:t xml:space="preserve"> are ligand and receptor pairs derived from two ligand-receptors pairs databases: </w:t>
      </w:r>
      <w:proofErr w:type="spellStart"/>
      <w:r w:rsidR="00480197" w:rsidRPr="00872C0C">
        <w:rPr>
          <w:highlight w:val="yellow"/>
        </w:rPr>
        <w:t>CellChatDB</w:t>
      </w:r>
      <w:proofErr w:type="spellEnd"/>
      <w:r w:rsidR="00480197" w:rsidRPr="00872C0C">
        <w:rPr>
          <w:highlight w:val="yellow"/>
        </w:rPr>
        <w:t xml:space="preserve">, </w:t>
      </w:r>
      <w:proofErr w:type="spellStart"/>
      <w:r w:rsidR="00480197" w:rsidRPr="00872C0C">
        <w:rPr>
          <w:highlight w:val="yellow"/>
        </w:rPr>
        <w:t>CellTalk</w:t>
      </w:r>
      <w:proofErr w:type="spellEnd"/>
      <w:r w:rsidR="00480197" w:rsidRPr="00872C0C">
        <w:rPr>
          <w:highlight w:val="yellow"/>
        </w:rPr>
        <w:t xml:space="preserve"> and ligand-receptors pairs in </w:t>
      </w:r>
      <w:r w:rsidR="001F0205" w:rsidRPr="00872C0C">
        <w:rPr>
          <w:highlight w:val="yellow"/>
        </w:rPr>
        <w:t>signaling</w:t>
      </w:r>
      <w:r w:rsidR="00480197" w:rsidRPr="00872C0C">
        <w:rPr>
          <w:highlight w:val="yellow"/>
        </w:rPr>
        <w:t xml:space="preserve"> routes of </w:t>
      </w:r>
      <w:proofErr w:type="spellStart"/>
      <w:r w:rsidR="00480197" w:rsidRPr="00872C0C">
        <w:rPr>
          <w:highlight w:val="yellow"/>
        </w:rPr>
        <w:t>rPAC</w:t>
      </w:r>
      <w:proofErr w:type="spellEnd"/>
      <w:r w:rsidR="00480197" w:rsidRPr="00872C0C">
        <w:rPr>
          <w:highlight w:val="yellow"/>
        </w:rPr>
        <w:t>. Totally 104004 communication route</w:t>
      </w:r>
      <w:r w:rsidR="00480197" w:rsidRPr="00872C0C">
        <w:t xml:space="preserve"> pairs are </w:t>
      </w:r>
      <w:r w:rsidR="00FA295D" w:rsidRPr="00872C0C">
        <w:t>identified</w:t>
      </w:r>
      <w:r w:rsidR="00480197" w:rsidRPr="00872C0C">
        <w:t xml:space="preserve"> and stored in graph structure in </w:t>
      </w:r>
      <w:proofErr w:type="spellStart"/>
      <w:r w:rsidR="00480197" w:rsidRPr="00872C0C">
        <w:t>rCom</w:t>
      </w:r>
      <w:proofErr w:type="spellEnd"/>
      <w:r w:rsidR="00480197" w:rsidRPr="00872C0C">
        <w:t xml:space="preserve">. </w:t>
      </w:r>
    </w:p>
    <w:p w14:paraId="32DAC3A3" w14:textId="77777777" w:rsidR="00480197" w:rsidRPr="00872C0C" w:rsidRDefault="00480197" w:rsidP="00AB6448">
      <w:pPr>
        <w:pStyle w:val="Head2"/>
        <w:rPr>
          <w:rStyle w:val="Label"/>
          <w:rFonts w:ascii="Linux Biolinum" w:hAnsi="Linux Biolinum" w:cs="Linux Biolinum"/>
          <w14:ligatures w14:val="standard"/>
        </w:rPr>
      </w:pP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0D901E95" w14:textId="12DFE6FF" w:rsidR="00480197" w:rsidRPr="00872C0C" w:rsidRDefault="00480197" w:rsidP="00085324">
      <w:pPr>
        <w:pStyle w:val="AbsHead"/>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p>
    <w:p w14:paraId="6CF1EFDA" w14:textId="77777777" w:rsidR="00480197" w:rsidRPr="00872C0C" w:rsidRDefault="00480197" w:rsidP="001A37B2">
      <w:pPr>
        <w:pStyle w:val="DisplayFormula"/>
        <w:tabs>
          <w:tab w:val="left" w:pos="200"/>
          <w:tab w:val="right" w:pos="4780"/>
        </w:tabs>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(1)</w:t>
      </w:r>
    </w:p>
    <w:p w14:paraId="188B611A" w14:textId="3348A9BF" w:rsidR="00480197" w:rsidRPr="00872C0C" w:rsidRDefault="00480197" w:rsidP="003A6A3C">
      <w:pPr>
        <w:pStyle w:val="Para"/>
        <w:ind w:firstLine="0"/>
        <w:jc w:val="both"/>
        <w:rPr>
          <w:rFonts w:ascii="Linux Biolinum" w:hAnsi="Linux Biolinum" w:cs="Linux Biolinum"/>
          <w:lang w:eastAsia="ja-JP"/>
          <w14:ligatures w14:val="standard"/>
        </w:rPr>
      </w:pPr>
      <w:r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Pr="00872C0C">
        <w:rPr>
          <w:rFonts w:ascii="Linux Biolinum" w:hAnsi="Linux Biolinum" w:cs="Linux Biolinum"/>
          <w14:ligatures w14:val="standard"/>
        </w:rPr>
        <w:t xml:space="preserve"> nodes from the starte</w:t>
      </w:r>
      <w:r w:rsidR="00B4235C">
        <w:rPr>
          <w:rFonts w:ascii="Linux Biolinum" w:hAnsi="Linux Biolinum" w:cs="Linux Biolinum"/>
          <w14:ligatures w14:val="standard"/>
        </w:rPr>
        <w:t>r</w:t>
      </w:r>
      <w:r w:rsidR="003A2619" w:rsidRPr="00872C0C">
        <w:rPr>
          <w:rFonts w:ascii="Linux Biolinum" w:hAnsi="Linux Biolinum" w:cs="Linux Biolinum"/>
          <w14:ligatures w14:val="standard"/>
        </w:rPr>
        <w:t xml:space="preserve"> node </w:t>
      </w:r>
      <w:r w:rsidRPr="00872C0C">
        <w:rPr>
          <w:rFonts w:ascii="Linux Biolinum" w:hAnsi="Linux Biolinum" w:cs="Linux Biolinum"/>
          <w14:ligatures w14:val="standard"/>
        </w:rPr>
        <w:t xml:space="preserve">(ligand in </w:t>
      </w:r>
      <w:r w:rsidR="00FB3CCC" w:rsidRPr="00872C0C">
        <w:rPr>
          <w:rFonts w:ascii="Linux Biolinum" w:hAnsi="Linux Biolinum" w:cs="Linux Biolinum"/>
          <w14:ligatures w14:val="standard"/>
        </w:rPr>
        <w:t>ULR</w:t>
      </w:r>
      <w:r w:rsidRPr="00872C0C">
        <w:rPr>
          <w:rFonts w:ascii="Linux Biolinum" w:hAnsi="Linux Biolinum" w:cs="Linux Biolinum"/>
          <w14:ligatures w14:val="standard"/>
        </w:rPr>
        <w:t xml:space="preserve"> and receptor in </w:t>
      </w:r>
      <w:r w:rsidR="00FB3CCC" w:rsidRPr="00872C0C">
        <w:rPr>
          <w:rFonts w:ascii="Linux Biolinum" w:hAnsi="Linux Biolinum" w:cs="Linux Biolinum"/>
          <w14:ligatures w14:val="standard"/>
        </w:rPr>
        <w:t>DRR</w:t>
      </w:r>
      <w:r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B336DE" w:rsidRPr="00872C0C">
        <w:rPr>
          <w:rFonts w:ascii="Linux Biolinum" w:hAnsi="Linux Biolinum" w:cs="Linux Biolinum"/>
          <w14:ligatures w14:val="standard"/>
        </w:rPr>
        <w:t xml:space="preserve"> </w:t>
      </w:r>
      <w:r w:rsidRPr="00872C0C">
        <w:rPr>
          <w:rFonts w:ascii="Linux Biolinum" w:hAnsi="Linux Biolinum" w:cs="Linux Biolinum"/>
          <w14:ligatures w14:val="standard"/>
        </w:rPr>
        <w:t>stands</w:t>
      </w:r>
      <w:r w:rsidR="00061EB7" w:rsidRPr="00872C0C">
        <w:rPr>
          <w:rFonts w:ascii="Linux Biolinum" w:hAnsi="Linux Biolinum" w:cs="Linux Biolinum"/>
          <w14:ligatures w14:val="standard"/>
        </w:rPr>
        <w:t xml:space="preserve"> for</w:t>
      </w:r>
      <w:r w:rsidRPr="00872C0C">
        <w:rPr>
          <w:rFonts w:ascii="Linux Biolinum" w:hAnsi="Linux Biolinum" w:cs="Linux Biolinum"/>
          <w14:ligatures w14:val="standard"/>
        </w:rPr>
        <w:t xml:space="preserve"> the edge</w:t>
      </w:r>
      <w:r w:rsidR="00DE62BC" w:rsidRPr="00872C0C">
        <w:rPr>
          <w:rFonts w:ascii="Linux Biolinum" w:hAnsi="Linux Biolinum" w:cs="Linux Biolinum"/>
          <w14:ligatures w14:val="standard"/>
        </w:rPr>
        <w:t xml:space="preserve"> </w:t>
      </w:r>
      <w:r w:rsidR="00DE62BC" w:rsidRPr="00872C0C">
        <w:rPr>
          <w:rFonts w:ascii="Linux Biolinum" w:hAnsi="Linux Biolinum" w:cs="Linux Biolinum"/>
          <w14:ligatures w14:val="standard"/>
        </w:rPr>
        <w:t>expectation</w:t>
      </w:r>
      <w:r w:rsidR="00961B64" w:rsidRPr="00872C0C">
        <w:rPr>
          <w:rFonts w:ascii="Linux Biolinum" w:hAnsi="Linux Biolinum" w:cs="Linux Biolinum"/>
          <w14:ligatures w14:val="standard"/>
        </w:rPr>
        <w:t xml:space="preserve"> value</w:t>
      </w:r>
      <w:r w:rsidRPr="00872C0C">
        <w:rPr>
          <w:rFonts w:ascii="Linux Biolinum" w:hAnsi="Linux Biolinum" w:cs="Linux Biolinum"/>
          <w14:ligatures w14:val="standard"/>
        </w:rPr>
        <w:t xml:space="preserv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Pr="00872C0C">
        <w:rPr>
          <w:rFonts w:ascii="Linux Biolinum" w:hAnsi="Linux Biolinum" w:cs="Linux Biolinum"/>
          <w14:ligatures w14:val="standard"/>
        </w:rPr>
        <w:t xml:space="preserve"> </w:t>
      </w:r>
      <w:r w:rsidR="00B336DE" w:rsidRPr="00872C0C">
        <w:rPr>
          <w:rFonts w:ascii="Linux Biolinum" w:hAnsi="Linux Biolinum" w:cs="Linux Biolinum"/>
          <w14:ligatures w14:val="standard"/>
        </w:rPr>
        <w:t xml:space="preserve">node </w:t>
      </w:r>
      <w:r w:rsidRPr="00872C0C">
        <w:rPr>
          <w:rFonts w:ascii="Linux Biolinum" w:hAnsi="Linux Biolinum" w:cs="Linux Biolinum"/>
          <w14:ligatures w14:val="standard"/>
        </w:rPr>
        <w:t xml:space="preserve">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B336DE" w:rsidRPr="00872C0C">
        <w:rPr>
          <w:rFonts w:ascii="Linux Biolinum" w:eastAsiaTheme="minorEastAsia" w:hAnsi="Linux Biolinum" w:cs="Linux Biolinum"/>
          <w:lang w:eastAsia="ja-JP"/>
          <w14:ligatures w14:val="standard"/>
        </w:rPr>
        <w:t xml:space="preserve"> node</w:t>
      </w:r>
      <w:r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Pr="00872C0C">
        <w:rPr>
          <w:rFonts w:ascii="Linux Biolinum" w:hAnsi="Linux Biolinum" w:cs="Linux Biolinum"/>
          <w14:ligatures w14:val="standard"/>
        </w:rPr>
        <w:t xml:space="preserve"> </w:t>
      </w:r>
      <w:r w:rsidR="00D803FB" w:rsidRPr="00872C0C">
        <w:rPr>
          <w:rFonts w:ascii="Linux Biolinum" w:hAnsi="Linux Biolinum" w:cs="Linux Biolinum"/>
          <w14:ligatures w14:val="standard"/>
        </w:rPr>
        <w:t>is</w:t>
      </w:r>
      <w:r w:rsidRPr="00872C0C">
        <w:rPr>
          <w:rFonts w:ascii="Linux Biolinum" w:hAnsi="Linux Biolinum" w:cs="Linux Biolinum"/>
          <w14:ligatures w14:val="standard"/>
        </w:rPr>
        <w:t xml:space="preserve"> assign</w:t>
      </w:r>
      <w:r w:rsidR="00D803FB" w:rsidRPr="00872C0C">
        <w:rPr>
          <w:rFonts w:ascii="Linux Biolinum" w:hAnsi="Linux Biolinum" w:cs="Linux Biolinum"/>
          <w14:ligatures w14:val="standard"/>
        </w:rPr>
        <w:t>ed</w:t>
      </w:r>
      <w:r w:rsidRPr="00872C0C">
        <w:rPr>
          <w:rFonts w:ascii="Linux Biolinum" w:hAnsi="Linux Biolinum" w:cs="Linux Biolinum"/>
          <w14:ligatures w14:val="standard"/>
        </w:rPr>
        <w:t xml:space="preserve"> using Eq 2.</w:t>
      </w:r>
    </w:p>
    <w:p w14:paraId="3618F34B" w14:textId="77777777" w:rsidR="00480197" w:rsidRPr="00872C0C" w:rsidRDefault="00480197" w:rsidP="003A6A3C">
      <w:pPr>
        <w:pStyle w:val="DisplayFormula"/>
        <w:tabs>
          <w:tab w:val="left" w:pos="200"/>
          <w:tab w:val="right" w:pos="4780"/>
        </w:tabs>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763A5DB5" w14:textId="349BA9DC" w:rsidR="00480197" w:rsidRPr="00872C0C" w:rsidRDefault="00480197" w:rsidP="00D803FB">
      <w:pPr>
        <w:pStyle w:val="Abstract"/>
        <w:spacing w:line="240" w:lineRule="auto"/>
        <w:rPr>
          <w:rFonts w:ascii="Linux Biolinum" w:hAnsi="Linux Biolinum" w:cs="Linux Biolinum"/>
          <w:lang w:eastAsia="ja-JP"/>
          <w14:ligatures w14:val="standard"/>
        </w:rPr>
      </w:pPr>
      <w:r w:rsidRPr="00872C0C">
        <w:rPr>
          <w:rFonts w:ascii="Linux Biolinum" w:hAnsi="Linux Biolinum" w:cs="Linux Biolinum"/>
          <w:i/>
          <w14:ligatures w14:val="standard"/>
        </w:rPr>
        <w:t>2.2</w:t>
      </w:r>
      <w:r w:rsidRPr="00872C0C">
        <w:rPr>
          <w:rStyle w:val="Label"/>
          <w:rFonts w:ascii="Linux Biolinum" w:hAnsi="Linux Biolinum" w:cs="Linux Biolinum"/>
          <w:i/>
          <w14:ligatures w14:val="standard"/>
        </w:rPr>
        <w:t>.2</w:t>
      </w:r>
      <w:r w:rsidRPr="00872C0C">
        <w:rPr>
          <w:rFonts w:ascii="Linux Biolinum" w:hAnsi="Linux Biolinum" w:cs="Linux Biolinum"/>
          <w:i/>
          <w14:ligatures w14:val="standard"/>
        </w:rPr>
        <w:t xml:space="preserve"> Node evaluation value.</w:t>
      </w:r>
      <w:r w:rsidRPr="00872C0C">
        <w:rPr>
          <w:rFonts w:ascii="Linux Biolinum" w:hAnsi="Linux Biolinum" w:cs="Linux Biolinum"/>
          <w14:ligatures w14:val="standard"/>
        </w:rPr>
        <w:t xml:space="preserve"> Node evaluation value (</w:t>
      </w:r>
      <m:oMath>
        <m:sSub>
          <m:sSubPr>
            <m:ctrlPr>
              <w:rPr>
                <w:rFonts w:ascii="Cambria Math" w:hAnsi="Cambria Math" w:cs="Linux Biolinum"/>
                <w:i/>
                <w14:ligatures w14:val="standard"/>
              </w:rPr>
            </m:ctrlPr>
          </m:sSubPr>
          <m:e>
            <m:r>
              <w:rPr>
                <w:rFonts w:ascii="Cambria Math" w:hAnsi="Cambria Math" w:cs="Linux Biolinum"/>
                <w14:ligatures w14:val="standard"/>
              </w:rPr>
              <m:t>V</m:t>
            </m:r>
          </m:e>
          <m:sub>
            <m:r>
              <w:rPr>
                <w:rFonts w:ascii="Cambria Math" w:hAnsi="Cambria Math" w:cs="Linux Biolinum"/>
                <w14:ligatures w14:val="standard"/>
              </w:rPr>
              <m:t>k</m:t>
            </m:r>
          </m:sub>
        </m:sSub>
      </m:oMath>
      <w:r w:rsidRPr="00872C0C">
        <w:rPr>
          <w:rFonts w:ascii="Linux Biolinum" w:hAnsi="Linux Biolinum" w:cs="Linux Biolinum"/>
          <w14:ligatures w14:val="standard"/>
        </w:rPr>
        <w:t>) is assigned based on the node expected value and node type. Two types of nodes appear in the communication routes: singleton node and bundle node</w:t>
      </w:r>
      <w:r w:rsidR="00D803FB" w:rsidRPr="00872C0C">
        <w:rPr>
          <w:rFonts w:ascii="Linux Biolinum" w:hAnsi="Linux Biolinum" w:cs="Linux Biolinum"/>
          <w14:ligatures w14:val="standard"/>
        </w:rPr>
        <w:t xml:space="preserve">. </w:t>
      </w:r>
      <w:r w:rsidRPr="00872C0C">
        <w:rPr>
          <w:rFonts w:ascii="Linux Biolinum" w:eastAsia="SimSun" w:hAnsi="Linux Biolinum" w:cs="Linux Biolinum"/>
          <w:lang w:eastAsia="zh-CN"/>
          <w14:ligatures w14:val="standard"/>
        </w:rPr>
        <w:t>A singleton node stands for only one gene in the node which is computed using the Eq 3.</w:t>
      </w:r>
      <w:r w:rsidRPr="00872C0C">
        <w:rPr>
          <w:rFonts w:ascii="Linux Biolinum" w:eastAsia="SimSun" w:hAnsi="Linux Biolinum" w:cs="Linux Biolinum"/>
          <w:color w:val="FF0000"/>
          <w:lang w:eastAsia="zh-CN"/>
          <w14:ligatures w14:val="standard"/>
        </w:rPr>
        <w:t xml:space="preserve"> </w:t>
      </w:r>
      <w:r w:rsidRPr="00872C0C">
        <w:rPr>
          <w:rFonts w:ascii="Linux Biolinum" w:hAnsi="Linux Biolinum" w:cs="Linux Biolinum"/>
          <w:lang w:eastAsia="ja-JP"/>
          <w14:ligatures w14:val="standard"/>
        </w:rPr>
        <w:tab/>
        <w:t xml:space="preserve">    </w:t>
      </w:r>
    </w:p>
    <w:p w14:paraId="3829E450" w14:textId="77777777" w:rsidR="00480197" w:rsidRPr="00872C0C" w:rsidRDefault="00480197" w:rsidP="008E272C">
      <w:pPr>
        <w:pStyle w:val="Abstract"/>
        <w:rPr>
          <w:rFonts w:ascii="Linux Biolinum" w:eastAsia="SimSun" w:hAnsi="Linux Biolinum" w:cs="Linux Biolinum"/>
          <w:color w:val="FF0000"/>
          <w:lang w:eastAsia="zh-CN"/>
          <w14:ligatures w14:val="standard"/>
        </w:rPr>
      </w:pPr>
      <w:r w:rsidRPr="00872C0C">
        <w:rPr>
          <w:rFonts w:ascii="Linux Biolinum" w:hAnsi="Linux Biolinum" w:cs="Linux Biolinum"/>
          <w:lang w:eastAsia="ja-JP"/>
          <w14:ligatures w14:val="standard"/>
        </w:rPr>
        <w:t xml:space="preserve">                 </w:t>
      </w:r>
      <m:oMath>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abs</m:t>
                </m:r>
                <m:d>
                  <m:dPr>
                    <m:ctrlPr>
                      <w:rPr>
                        <w:rFonts w:ascii="Cambria Math" w:hAnsi="Cambria Math" w:cs="Linux Biolinum"/>
                        <w:i/>
                        <w:lang w:eastAsia="ja-JP"/>
                        <w14:ligatures w14:val="standard"/>
                      </w:rPr>
                    </m:ctrlPr>
                  </m:dPr>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g</m:t>
                            </m:r>
                          </m:e>
                          <m:sub>
                            <m:r>
                              <w:rPr>
                                <w:rFonts w:ascii="Cambria Math" w:hAnsi="Cambria Math" w:cs="Linux Biolinum"/>
                                <w:lang w:eastAsia="ja-JP"/>
                                <w14:ligatures w14:val="standard"/>
                              </w:rPr>
                              <m:t>k</m:t>
                            </m:r>
                          </m:sub>
                        </m:sSub>
                      </m:sub>
                    </m:sSub>
                  </m:e>
                </m:d>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 xml:space="preserve">              V</m:t>
                    </m:r>
                  </m:e>
                  <m:sub>
                    <m:r>
                      <w:rPr>
                        <w:rFonts w:ascii="Cambria Math" w:hAnsi="Cambria Math" w:cs="Linux Biolinum"/>
                        <w:lang w:eastAsia="ja-JP"/>
                        <w14:ligatures w14:val="standard"/>
                      </w:rPr>
                      <m:t>gi</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≥0</m:t>
                </m:r>
              </m:e>
              <m:e>
                <m:r>
                  <w:rPr>
                    <w:rFonts w:ascii="Cambria Math" w:hAnsi="Cambria Math" w:cs="Linux Biolinum"/>
                    <w:lang w:eastAsia="ja-JP"/>
                    <w14:ligatures w14:val="standard"/>
                  </w:rPr>
                  <m:t xml:space="preserve">        0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 xml:space="preserve">                   V</m:t>
                    </m:r>
                  </m:e>
                  <m:sub>
                    <m:r>
                      <w:rPr>
                        <w:rFonts w:ascii="Cambria Math" w:hAnsi="Cambria Math" w:cs="Linux Biolinum"/>
                        <w:lang w:eastAsia="ja-JP"/>
                        <w14:ligatures w14:val="standard"/>
                      </w:rPr>
                      <m:t>gi</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&lt;0</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(3)</m:t>
        </m:r>
      </m:oMath>
    </w:p>
    <w:p w14:paraId="3A2898C5" w14:textId="7F507D52" w:rsidR="00480197" w:rsidRPr="00872C0C" w:rsidRDefault="001D38E5" w:rsidP="00D803FB">
      <w:pPr>
        <w:pStyle w:val="Abstract"/>
        <w:spacing w:line="240" w:lineRule="auto"/>
        <w:rPr>
          <w:rFonts w:ascii="Linux Biolinum" w:eastAsia="SimSun" w:hAnsi="Linux Biolinum" w:cs="Linux Biolinum"/>
          <w:lang w:eastAsia="zh-CN"/>
          <w14:ligatures w14:val="standard"/>
        </w:rPr>
      </w:pPr>
      <m:oMath>
        <m:sSub>
          <m:sSubPr>
            <m:ctrlPr>
              <w:rPr>
                <w:rFonts w:ascii="Cambria Math" w:hAnsi="Cambria Math" w:cs="Linux Biolinum"/>
                <w:i/>
                <w14:ligatures w14:val="standard"/>
              </w:rPr>
            </m:ctrlPr>
          </m:sSubPr>
          <m:e>
            <m:r>
              <w:rPr>
                <w:rFonts w:ascii="Cambria Math" w:hAnsi="Cambria Math" w:cs="Linux Biolinum"/>
                <w14:ligatures w14:val="standard"/>
              </w:rPr>
              <m:t>V</m:t>
            </m:r>
          </m:e>
          <m:sub>
            <m:r>
              <w:rPr>
                <w:rFonts w:ascii="Cambria Math" w:hAnsi="Cambria Math" w:cs="Linux Biolinum"/>
                <w14:ligatures w14:val="standard"/>
              </w:rPr>
              <m:t>gi</m:t>
            </m:r>
          </m:sub>
        </m:sSub>
      </m:oMath>
      <w:r w:rsidR="00480197" w:rsidRPr="00872C0C">
        <w:rPr>
          <w:rFonts w:ascii="Linux Biolinum" w:hAnsi="Linux Biolinum" w:cs="Linux Biolinum"/>
          <w14:ligatures w14:val="standard"/>
        </w:rPr>
        <w:t xml:space="preserve"> stands for the expression value of gene g in node k after </w:t>
      </w:r>
      <w:r w:rsidR="00D803FB" w:rsidRPr="00872C0C">
        <w:rPr>
          <w:rFonts w:ascii="Linux Biolinum" w:hAnsi="Linux Biolinum" w:cs="Linux Biolinum"/>
          <w14:ligatures w14:val="standard"/>
        </w:rPr>
        <w:t xml:space="preserve">gene </w:t>
      </w:r>
      <w:r w:rsidR="00480197" w:rsidRPr="00872C0C">
        <w:rPr>
          <w:rFonts w:ascii="Linux Biolinum" w:hAnsi="Linux Biolinum" w:cs="Linux Biolinum"/>
          <w14:ligatures w14:val="standard"/>
        </w:rPr>
        <w:t>preprocess</w:t>
      </w:r>
      <w:r w:rsidR="00D803FB" w:rsidRPr="00872C0C">
        <w:rPr>
          <w:rFonts w:ascii="Linux Biolinum" w:hAnsi="Linux Biolinum" w:cs="Linux Biolinum"/>
          <w14:ligatures w14:val="standard"/>
        </w:rPr>
        <w:t>ing of expression value is done.</w:t>
      </w:r>
      <w:r w:rsidR="00480197" w:rsidRPr="00872C0C">
        <w:rPr>
          <w:rFonts w:ascii="Linux Biolinum" w:hAnsi="Linux Biolinum" w:cs="Linux Biolinum"/>
          <w14:ligatures w14:val="standard"/>
        </w:rPr>
        <w:t xml:space="preserve"> Bundle node is </w:t>
      </w:r>
      <w:r w:rsidR="00D803FB" w:rsidRPr="00872C0C">
        <w:rPr>
          <w:rFonts w:ascii="Linux Biolinum" w:hAnsi="Linux Biolinum" w:cs="Linux Biolinum"/>
          <w14:ligatures w14:val="standard"/>
        </w:rPr>
        <w:t xml:space="preserve">the one </w:t>
      </w:r>
      <w:r w:rsidR="00480197" w:rsidRPr="00872C0C">
        <w:rPr>
          <w:rFonts w:ascii="Linux Biolinum" w:hAnsi="Linux Biolinum" w:cs="Linux Biolinum"/>
          <w14:ligatures w14:val="standard"/>
        </w:rPr>
        <w:t>composed of multiple nodes which collectively contribute to regulate the downstream genes</w:t>
      </w:r>
    </w:p>
    <w:p w14:paraId="427990E3" w14:textId="1C6C43F0" w:rsidR="00480197" w:rsidRPr="00872C0C" w:rsidRDefault="00480197" w:rsidP="005A539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2.3</w:t>
      </w:r>
      <w:r w:rsidRPr="00872C0C">
        <w:rPr>
          <w:rFonts w:ascii="Linux Biolinum" w:hAnsi="Linux Biolinum" w:cs="Linux Biolinum"/>
          <w14:ligatures w14:val="standard"/>
        </w:rPr>
        <w:t> </w:t>
      </w:r>
      <w:r w:rsidRPr="00872C0C">
        <w:rPr>
          <w:rFonts w:ascii="Linux Biolinum" w:hAnsi="Linux Biolinum" w:cs="Linux Biolinum"/>
          <w14:ligatures w14:val="standard"/>
        </w:rPr>
        <w:t>Communication route score</w:t>
      </w:r>
    </w:p>
    <w:p w14:paraId="4CB82DB4" w14:textId="0A0FDCE7" w:rsidR="00480197" w:rsidRPr="00872C0C" w:rsidRDefault="00480197" w:rsidP="00085324">
      <w:pPr>
        <w:pStyle w:val="AbsHead"/>
      </w:pPr>
      <w:r w:rsidRPr="00872C0C">
        <w:rPr>
          <w:highlight w:val="yellow"/>
        </w:rPr>
        <w:t>A communication route (</w:t>
      </w:r>
      <m:oMath>
        <m:r>
          <m:rPr>
            <m:sty m:val="p"/>
          </m:rPr>
          <w:rPr>
            <w:rFonts w:ascii="Cambria Math" w:hAnsi="Cambria Math"/>
            <w:highlight w:val="yellow"/>
          </w:rPr>
          <m:t>UL</m:t>
        </m:r>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j</m:t>
            </m:r>
          </m:sub>
        </m:sSub>
        <m:r>
          <m:rPr>
            <m:sty m:val="p"/>
          </m:rPr>
          <w:rPr>
            <w:rFonts w:ascii="Cambria Math" w:hAnsi="Cambria Math"/>
            <w:highlight w:val="yellow"/>
          </w:rPr>
          <m:t xml:space="preserve"> and DR</m:t>
        </m:r>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j</m:t>
            </m:r>
          </m:sub>
        </m:sSub>
      </m:oMath>
      <w:r w:rsidRPr="00872C0C">
        <w:rPr>
          <w:highlight w:val="yellow"/>
        </w:rPr>
        <w:t>) score (</w:t>
      </w:r>
      <m:oMath>
        <m:r>
          <m:rPr>
            <m:sty m:val="p"/>
          </m:rPr>
          <w:rPr>
            <w:rFonts w:ascii="Cambria Math" w:hAnsi="Cambria Math"/>
            <w:highlight w:val="yellow"/>
          </w:rPr>
          <m:t>S</m:t>
        </m:r>
        <m:sSub>
          <m:sSubPr>
            <m:ctrlPr>
              <w:rPr>
                <w:rFonts w:ascii="Cambria Math" w:hAnsi="Cambria Math"/>
                <w:highlight w:val="yellow"/>
              </w:rPr>
            </m:ctrlPr>
          </m:sSubPr>
          <m:e>
            <m:r>
              <m:rPr>
                <m:sty m:val="p"/>
              </m:rPr>
              <w:rPr>
                <w:rFonts w:ascii="Cambria Math" w:hAnsi="Cambria Math"/>
                <w:highlight w:val="yellow"/>
              </w:rPr>
              <m:t>L</m:t>
            </m:r>
          </m:e>
          <m:sub>
            <m:r>
              <m:rPr>
                <m:sty m:val="p"/>
              </m:rPr>
              <w:rPr>
                <w:rFonts w:ascii="Cambria Math" w:hAnsi="Cambria Math"/>
                <w:highlight w:val="yellow"/>
              </w:rPr>
              <m:t>ij</m:t>
            </m:r>
          </m:sub>
        </m:sSub>
        <m:r>
          <m:rPr>
            <m:sty m:val="p"/>
          </m:rPr>
          <w:rPr>
            <w:rFonts w:ascii="Cambria Math" w:hAnsi="Cambria Math"/>
            <w:highlight w:val="yellow"/>
          </w:rPr>
          <m:t xml:space="preserve"> and S</m:t>
        </m:r>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ij</m:t>
            </m:r>
          </m:sub>
        </m:sSub>
      </m:oMath>
      <w:r w:rsidRPr="00872C0C">
        <w:rPr>
          <w:highlight w:val="yellow"/>
        </w:rPr>
        <w:t xml:space="preserve">)  </w:t>
      </w:r>
      <w:r w:rsidR="008113D1" w:rsidRPr="00872C0C">
        <w:rPr>
          <w:highlight w:val="yellow"/>
        </w:rPr>
        <w:t>denotes</w:t>
      </w:r>
      <w:r w:rsidRPr="00872C0C">
        <w:rPr>
          <w:highlight w:val="yellow"/>
        </w:rPr>
        <w:t xml:space="preserve"> the </w:t>
      </w:r>
      <w:r w:rsidR="00421862" w:rsidRPr="00872C0C">
        <w:rPr>
          <w:highlight w:val="yellow"/>
        </w:rPr>
        <w:t>probability</w:t>
      </w:r>
      <w:r w:rsidRPr="00872C0C">
        <w:rPr>
          <w:highlight w:val="yellow"/>
        </w:rPr>
        <w:t xml:space="preserve"> of cell </w:t>
      </w:r>
      <m:oMath>
        <m:r>
          <m:rPr>
            <m:sty m:val="p"/>
          </m:rPr>
          <w:rPr>
            <w:rFonts w:ascii="Cambria Math" w:hAnsi="Cambria Math"/>
            <w:highlight w:val="yellow"/>
          </w:rPr>
          <m:t>i</m:t>
        </m:r>
      </m:oMath>
      <w:r w:rsidRPr="00872C0C">
        <w:rPr>
          <w:highlight w:val="yellow"/>
        </w:rPr>
        <w:t xml:space="preserve"> to communicated with other cells through communication route </w:t>
      </w:r>
      <m:oMath>
        <m:r>
          <m:rPr>
            <m:sty m:val="p"/>
          </m:rPr>
          <w:rPr>
            <w:rFonts w:ascii="Cambria Math" w:hAnsi="Cambria Math"/>
            <w:highlight w:val="yellow"/>
          </w:rPr>
          <m:t>j</m:t>
        </m:r>
      </m:oMath>
      <w:r w:rsidRPr="00872C0C">
        <w:rPr>
          <w:highlight w:val="yellow"/>
        </w:rPr>
        <w:t xml:space="preserve">. A cell with high </w:t>
      </w:r>
      <w:r w:rsidR="00FB3CCC" w:rsidRPr="00872C0C">
        <w:rPr>
          <w:highlight w:val="yellow"/>
        </w:rPr>
        <w:t>ULR</w:t>
      </w:r>
      <w:r w:rsidRPr="00872C0C">
        <w:rPr>
          <w:highlight w:val="yellow"/>
        </w:rPr>
        <w:t xml:space="preserve"> score means it has a high </w:t>
      </w:r>
      <w:r w:rsidR="008113D1" w:rsidRPr="00872C0C">
        <w:rPr>
          <w:highlight w:val="yellow"/>
        </w:rPr>
        <w:t>probability</w:t>
      </w:r>
      <w:r w:rsidRPr="00872C0C">
        <w:rPr>
          <w:highlight w:val="yellow"/>
        </w:rPr>
        <w:t xml:space="preserve"> to secret ligand which are highly regulated in this specific route</w:t>
      </w:r>
      <w:r w:rsidR="007D5D13" w:rsidRPr="00872C0C">
        <w:rPr>
          <w:highlight w:val="yellow"/>
        </w:rPr>
        <w:t xml:space="preserve">, whereas </w:t>
      </w:r>
      <w:r w:rsidR="001879E8" w:rsidRPr="00872C0C">
        <w:rPr>
          <w:highlight w:val="yellow"/>
        </w:rPr>
        <w:t xml:space="preserve">a cell </w:t>
      </w:r>
      <w:r w:rsidRPr="00872C0C">
        <w:rPr>
          <w:highlight w:val="yellow"/>
        </w:rPr>
        <w:t xml:space="preserve">with a high </w:t>
      </w:r>
      <w:r w:rsidR="00FB3CCC" w:rsidRPr="00872C0C">
        <w:rPr>
          <w:highlight w:val="yellow"/>
        </w:rPr>
        <w:t>DRR</w:t>
      </w:r>
      <w:r w:rsidRPr="00872C0C">
        <w:rPr>
          <w:highlight w:val="yellow"/>
        </w:rPr>
        <w:t xml:space="preserve"> score indicates a high </w:t>
      </w:r>
      <w:r w:rsidR="00421862" w:rsidRPr="00872C0C">
        <w:rPr>
          <w:highlight w:val="yellow"/>
        </w:rPr>
        <w:t>probability</w:t>
      </w:r>
      <w:r w:rsidRPr="00872C0C">
        <w:rPr>
          <w:highlight w:val="yellow"/>
        </w:rPr>
        <w:t xml:space="preserve"> to receive signals through the receptor and regulate it downstream gene and TF. The score is assigned using the equation given in Eq. 4a, 4b.</w:t>
      </w:r>
      <w:r w:rsidRPr="00872C0C">
        <w:t xml:space="preserve"> </w:t>
      </w:r>
    </w:p>
    <w:p w14:paraId="50BE390B" w14:textId="77777777" w:rsidR="00480197" w:rsidRPr="00872C0C" w:rsidRDefault="00480197" w:rsidP="00AB4FF3">
      <w:pPr>
        <w:pStyle w:val="DisplayFormula"/>
        <w:tabs>
          <w:tab w:val="left" w:pos="200"/>
          <w:tab w:val="right" w:pos="4780"/>
        </w:tabs>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77777777" w:rsidR="00480197" w:rsidRPr="00872C0C" w:rsidRDefault="00480197" w:rsidP="00AB4FF3">
      <w:pPr>
        <w:pStyle w:val="DisplayFormula"/>
        <w:tabs>
          <w:tab w:val="left" w:pos="200"/>
          <w:tab w:val="right" w:pos="4780"/>
        </w:tabs>
        <w:rPr>
          <w:rFonts w:ascii="Linux Biolinum" w:hAnsi="Linux Biolinum" w:cs="Linux Biolinum"/>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Pr="00872C0C">
        <w:rPr>
          <w:rFonts w:ascii="Linux Biolinum" w:hAnsi="Linux Biolinum" w:cs="Linux Biolinum"/>
          <w14:ligatures w14:val="standard"/>
        </w:rPr>
        <w:t xml:space="preserve"> </w:t>
      </w:r>
    </w:p>
    <w:p w14:paraId="71DA9180" w14:textId="49E2D379" w:rsidR="00480197" w:rsidRPr="00872C0C" w:rsidRDefault="00480197" w:rsidP="00085324">
      <w:pPr>
        <w:pStyle w:val="AbsHead"/>
      </w:pPr>
      <w:r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72C0C">
        <w:t xml:space="preserve"> is the number of nodes in </w:t>
      </w:r>
      <w:r w:rsidR="008113D1" w:rsidRPr="00872C0C">
        <w:t xml:space="preserve">the </w:t>
      </w:r>
      <w:r w:rsidRPr="00872C0C">
        <w:t xml:space="preserve">communication route </w:t>
      </w:r>
      <m:oMath>
        <m:r>
          <w:rPr>
            <w:rFonts w:ascii="Cambria Math" w:hAnsi="Cambria Math"/>
          </w:rPr>
          <m:t>i</m:t>
        </m:r>
      </m:oMath>
      <w:r w:rsidRPr="00872C0C">
        <w:t>,</w:t>
      </w:r>
      <w:r w:rsidR="008113D1" w:rsidRPr="00872C0C">
        <w:t xml:space="preserve"> and</w:t>
      </w:r>
      <w:r w:rsidRPr="00872C0C">
        <w:t xml:space="preserve"> </w:t>
      </w:r>
      <m:oMath>
        <m:r>
          <w:rPr>
            <w:rFonts w:ascii="Cambria Math" w:hAnsi="Cambria Math"/>
          </w:rPr>
          <m:t>VL</m:t>
        </m:r>
      </m:oMath>
      <w:r w:rsidRPr="00872C0C">
        <w:t xml:space="preserve"> </w:t>
      </w:r>
      <w:r w:rsidR="008113D1" w:rsidRPr="00872C0C">
        <w:t>and</w:t>
      </w:r>
      <w:r w:rsidRPr="00872C0C">
        <w:t xml:space="preserve"> </w:t>
      </w:r>
      <m:oMath>
        <m:r>
          <w:rPr>
            <w:rFonts w:ascii="Cambria Math" w:hAnsi="Cambria Math"/>
          </w:rPr>
          <m:t>VR</m:t>
        </m:r>
      </m:oMath>
      <w:r w:rsidRPr="00872C0C">
        <w:t xml:space="preserve"> are the node evaluation value of ligand node or receptor node in </w:t>
      </w:r>
      <w:r w:rsidR="00FB3CCC" w:rsidRPr="00872C0C">
        <w:t>ULR</w:t>
      </w:r>
      <w:r w:rsidRPr="00872C0C">
        <w:t xml:space="preserve"> or </w:t>
      </w:r>
      <w:proofErr w:type="gramStart"/>
      <w:r w:rsidR="00FB3CCC" w:rsidRPr="00872C0C">
        <w:t>DRR</w:t>
      </w:r>
      <w:r w:rsidRPr="00872C0C">
        <w:t>.</w:t>
      </w:r>
      <w:proofErr w:type="gramEnd"/>
      <w:r w:rsidRPr="00872C0C">
        <w:t xml:space="preserve"> Since</w:t>
      </w:r>
      <w:r w:rsidR="008113D1" w:rsidRPr="00872C0C">
        <w:t xml:space="preserve"> we assume</w:t>
      </w:r>
      <w:r w:rsidRPr="00872C0C">
        <w:t xml:space="preserve"> the </w:t>
      </w:r>
      <w:r w:rsidR="008113D1" w:rsidRPr="00872C0C">
        <w:t xml:space="preserve">cell-cell </w:t>
      </w:r>
      <w:r w:rsidRPr="00872C0C">
        <w:t>communication mostly rel</w:t>
      </w:r>
      <w:r w:rsidR="008113D1" w:rsidRPr="00872C0C">
        <w:t>ies</w:t>
      </w:r>
      <w:r w:rsidRPr="00872C0C">
        <w:t xml:space="preserve"> on the ligand and receptor, </w:t>
      </w:r>
      <w:r w:rsidR="0096769C" w:rsidRPr="00872C0C">
        <w:t>a</w:t>
      </w:r>
      <w:r w:rsidRPr="00872C0C">
        <w:t xml:space="preserve"> hyperparameter </w:t>
      </w:r>
      <m:oMath>
        <m:r>
          <w:rPr>
            <w:rFonts w:ascii="Cambria Math" w:hAnsi="Cambria Math"/>
          </w:rPr>
          <m:t>w</m:t>
        </m:r>
      </m:oMath>
      <w:r w:rsidRPr="00872C0C">
        <w:t xml:space="preserve"> is</w:t>
      </w:r>
      <w:r w:rsidR="0096769C" w:rsidRPr="00872C0C">
        <w:t xml:space="preserve"> introduced</w:t>
      </w:r>
      <w:r w:rsidRPr="00872C0C">
        <w:t xml:space="preserve"> given to </w:t>
      </w:r>
      <w:r w:rsidR="0096769C" w:rsidRPr="00872C0C">
        <w:t>adjust</w:t>
      </w:r>
      <w:r w:rsidRPr="00872C0C">
        <w:t xml:space="preserve"> the effect of ligand or receptor. The choice of </w:t>
      </w:r>
      <m:oMath>
        <m:r>
          <w:rPr>
            <w:rFonts w:ascii="Cambria Math" w:hAnsi="Cambria Math"/>
          </w:rPr>
          <m:t>w</m:t>
        </m:r>
      </m:oMath>
      <w:r w:rsidRPr="00872C0C">
        <w:t xml:space="preserve"> </w:t>
      </w:r>
      <w:r w:rsidR="0096769C" w:rsidRPr="00872C0C">
        <w:t>can</w:t>
      </w:r>
      <w:r w:rsidRPr="00872C0C">
        <w:t xml:space="preserve"> be “context-dependent” rang</w:t>
      </w:r>
      <w:r w:rsidR="0096769C" w:rsidRPr="00872C0C">
        <w:t>ing</w:t>
      </w:r>
      <w:r w:rsidRPr="00872C0C">
        <w:t xml:space="preserve"> </w:t>
      </w:r>
      <w:r w:rsidR="0096769C" w:rsidRPr="00872C0C">
        <w:t>between</w:t>
      </w:r>
      <w:r w:rsidRPr="00872C0C">
        <w:t xml:space="preserve"> 0 </w:t>
      </w:r>
      <w:r w:rsidR="0096769C" w:rsidRPr="00872C0C">
        <w:t>and</w:t>
      </w:r>
      <w:r w:rsidRPr="00872C0C">
        <w:t xml:space="preserve"> 1 and </w:t>
      </w:r>
      <w:r w:rsidR="0096769C" w:rsidRPr="00872C0C">
        <w:t>it can be</w:t>
      </w:r>
      <w:r w:rsidRPr="00872C0C">
        <w:t xml:space="preserve"> determined empirically like hyperparameters of machine learning models. </w:t>
      </w:r>
    </w:p>
    <w:p w14:paraId="103B49EA" w14:textId="10BAB1D0"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36692400" w:rsidR="00230FD1" w:rsidRPr="00872C0C" w:rsidRDefault="00230FD1" w:rsidP="00230FD1">
      <w:pPr>
        <w:pStyle w:val="DisplayFormula"/>
        <w:tabs>
          <w:tab w:val="left" w:pos="200"/>
          <w:tab w:val="right" w:pos="4780"/>
        </w:tabs>
        <w:rPr>
          <w:rFonts w:ascii="Linux Biolinum" w:eastAsia="SimSun" w:hAnsi="Linux Biolinum" w:cs="Linux Biolinum"/>
          <w:bCs/>
          <w:iCs/>
          <w:szCs w:val="18"/>
          <w:lang w:eastAsia="zh-CN"/>
          <w14:ligatures w14:val="standard"/>
        </w:rPr>
      </w:pPr>
      <w:r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CB1A26723141468FAC8A24D88C3AE26B"/>
          </w:placeholder>
        </w:sdtPr>
        <w:sdtEndPr/>
        <w:sdtContent>
          <w:r w:rsidR="00B4235C" w:rsidRPr="00B4235C">
            <w:rPr>
              <w:rFonts w:ascii="Linux Biolinum" w:eastAsia="SimSun" w:hAnsi="Linux Biolinum" w:cs="Linux Biolinum"/>
              <w:bCs/>
              <w:iCs/>
              <w:color w:val="000000"/>
              <w:szCs w:val="18"/>
              <w:lang w:eastAsia="zh-CN"/>
              <w14:ligatures w14:val="standard"/>
            </w:rPr>
            <w:t>[15]</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We control the analysis between autocrine and paracrine by introducing a mass function. A </w:t>
      </w:r>
      <w:r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other scenarios such as a cell is activated by both autocrine and paracrine. The </w:t>
      </w:r>
      <w:r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Pr="00872C0C">
        <w:rPr>
          <w:rFonts w:ascii="Linux Biolinum" w:eastAsia="SimSun" w:hAnsi="Linux Biolinum" w:cs="Linux Biolinum"/>
          <w:bCs/>
          <w:iCs/>
          <w:szCs w:val="18"/>
          <w:lang w:eastAsia="zh-CN"/>
          <w14:ligatures w14:val="standard"/>
        </w:rPr>
        <w:t xml:space="preserve"> between the cell type </w:t>
      </w:r>
      <m:oMath>
        <m:r>
          <w:rPr>
            <w:rFonts w:ascii="Cambria Math" w:eastAsia="SimSun" w:hAnsi="Cambria Math" w:cs="Linux Biolinum"/>
            <w:szCs w:val="18"/>
            <w:lang w:eastAsia="zh-CN"/>
            <w14:ligatures w14:val="standard"/>
          </w:rPr>
          <m:t>α</m:t>
        </m:r>
      </m:oMath>
      <w:r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Pr="00872C0C">
        <w:rPr>
          <w:rFonts w:ascii="Linux Biolinum" w:eastAsia="SimSun" w:hAnsi="Linux Biolinum" w:cs="Linux Biolinum"/>
          <w:bCs/>
          <w:iCs/>
          <w:szCs w:val="18"/>
          <w:lang w:eastAsia="zh-CN"/>
          <w14:ligatures w14:val="standard"/>
        </w:rPr>
        <w:t xml:space="preserve"> is computed using Eq.5.  </w:t>
      </w:r>
    </w:p>
    <w:p w14:paraId="690CC36C" w14:textId="074EE3B9" w:rsidR="00480197" w:rsidRPr="00872C0C" w:rsidRDefault="00810FC7" w:rsidP="00B713BA">
      <w:pPr>
        <w:pStyle w:val="Head2"/>
        <w:rPr>
          <w:rFonts w:ascii="Linux Biolinum" w:hAnsi="Linux Biolinum" w:cs="Linux Biolinum"/>
          <w14:ligatures w14:val="standard"/>
        </w:rPr>
      </w:pPr>
      <w:bookmarkStart w:id="0" w:name="_Hlk103459958"/>
      <w:r w:rsidRPr="00481C06">
        <w:rPr>
          <w:noProof/>
        </w:rPr>
        <w:lastRenderedPageBreak/>
        <mc:AlternateContent>
          <mc:Choice Requires="wps">
            <w:drawing>
              <wp:anchor distT="45720" distB="45720" distL="114300" distR="114300" simplePos="0" relativeHeight="251688960" behindDoc="0" locked="0" layoutInCell="1" allowOverlap="1" wp14:anchorId="3CF68F9E" wp14:editId="311F78FC">
                <wp:simplePos x="0" y="0"/>
                <wp:positionH relativeFrom="column">
                  <wp:posOffset>3364992</wp:posOffset>
                </wp:positionH>
                <wp:positionV relativeFrom="paragraph">
                  <wp:posOffset>457</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68F9E" id="_x0000_s1028" type="#_x0000_t202" style="position:absolute;left:0;text-align:left;margin-left:264.95pt;margin-top:.05pt;width:236.7pt;height:210.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wD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">
                <v:textbo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p>
    <w:bookmarkEnd w:id="0"/>
    <w:p w14:paraId="2D51CC80" w14:textId="77777777" w:rsidR="00480197" w:rsidRPr="00872C0C" w:rsidRDefault="00480197" w:rsidP="00085324">
      <w:pPr>
        <w:pStyle w:val="AbsHead"/>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4850E040" w:rsidR="00480197" w:rsidRPr="00872C0C" w:rsidRDefault="00480197" w:rsidP="00085324">
      <w:pPr>
        <w:pStyle w:val="AbsHead"/>
      </w:pPr>
      <w:r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72C0C">
        <w:t xml:space="preserve"> represent the </w:t>
      </w:r>
      <w:r w:rsidR="00FB3CCC" w:rsidRPr="00872C0C">
        <w:t>ULR</w:t>
      </w:r>
      <w:r w:rsidRPr="00872C0C">
        <w:t xml:space="preserve"> and </w:t>
      </w:r>
      <w:r w:rsidR="00FB3CCC" w:rsidRPr="00872C0C">
        <w:t>DRR</w:t>
      </w:r>
      <w:r w:rsidRPr="00872C0C">
        <w:t xml:space="preserve"> score in cell group </w:t>
      </w:r>
      <m:oMath>
        <m:r>
          <w:rPr>
            <w:rFonts w:ascii="Cambria Math" w:hAnsi="Cambria Math"/>
          </w:rPr>
          <m:t>α</m:t>
        </m:r>
      </m:oMath>
      <w:r w:rsidRPr="00872C0C">
        <w:t xml:space="preserve"> and </w:t>
      </w:r>
      <w:r w:rsidR="00A6724D" w:rsidRPr="00872C0C">
        <w:t>are</w:t>
      </w:r>
      <w:r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72C0C">
        <w:t xml:space="preserve"> stand for the score of communication route </w:t>
      </w:r>
      <m:oMath>
        <m:r>
          <w:rPr>
            <w:rFonts w:ascii="Cambria Math" w:hAnsi="Cambria Math"/>
          </w:rPr>
          <m:t>j</m:t>
        </m:r>
      </m:oMath>
      <w:r w:rsidRPr="00872C0C">
        <w:t xml:space="preserve"> for cell </w:t>
      </w:r>
      <m:oMath>
        <m:r>
          <w:rPr>
            <w:rFonts w:ascii="Cambria Math" w:hAnsi="Cambria Math"/>
          </w:rPr>
          <m:t>k</m:t>
        </m:r>
      </m:oMath>
      <w:r w:rsidRPr="00872C0C">
        <w:t xml:space="preserve"> in cell group </w:t>
      </w:r>
      <m:oMath>
        <m:r>
          <w:rPr>
            <w:rFonts w:ascii="Cambria Math" w:hAnsi="Cambria Math"/>
          </w:rPr>
          <m:t>α</m:t>
        </m:r>
      </m:oMath>
      <w:r w:rsidRPr="00872C0C">
        <w:t>.</w:t>
      </w:r>
    </w:p>
    <w:p w14:paraId="6074D54C" w14:textId="00940C4D" w:rsidR="00480197" w:rsidRPr="00872C0C" w:rsidRDefault="00480197" w:rsidP="00085324">
      <w:pPr>
        <w:pStyle w:val="AbsHead"/>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D27B453" w14:textId="77777777" w:rsidR="00480197" w:rsidRPr="00872C0C" w:rsidRDefault="00480197" w:rsidP="00085324">
      <w:pPr>
        <w:pStyle w:val="AbsHead"/>
      </w:pPr>
      <m:oMathPara>
        <m:oMathParaPr>
          <m:jc m:val="left"/>
        </m:oMathParaPr>
        <m:oMath>
          <m:r>
            <m:rPr>
              <m:sty m:val="p"/>
            </m:rPr>
            <w:rPr>
              <w:rFonts w:ascii="Cambria Math"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7E679086" w:rsidR="00480197" w:rsidRPr="00872C0C" w:rsidRDefault="00480197" w:rsidP="00085324">
      <w:pPr>
        <w:pStyle w:val="AbsHead"/>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The higher score represents a higher probability </w:t>
      </w:r>
      <w:r w:rsidR="008F303E" w:rsidRPr="00872C0C">
        <w:t xml:space="preserve">the </w:t>
      </w:r>
      <w:r w:rsidRPr="00872C0C">
        <w:t>communication</w:t>
      </w:r>
      <w:r w:rsidR="008F303E" w:rsidRPr="00872C0C">
        <w:t xml:space="preserve"> may take place</w:t>
      </w:r>
      <w:r w:rsidRPr="00872C0C">
        <w:t xml:space="preserve"> between the cell</w:t>
      </w:r>
      <w:r w:rsidR="009D208D" w:rsidRPr="00872C0C">
        <w:t>s</w:t>
      </w:r>
      <w:r w:rsidRPr="00872C0C">
        <w:t xml:space="preserve"> in two cell type</w:t>
      </w:r>
      <w:r w:rsidR="0054599C" w:rsidRPr="00872C0C">
        <w:t>s</w:t>
      </w:r>
      <w:r w:rsidRPr="00872C0C">
        <w:t xml:space="preserve"> through the communication route</w:t>
      </w:r>
      <w:r w:rsidR="008F303E" w:rsidRPr="00872C0C">
        <w:t xml:space="preserve"> under consideration.</w:t>
      </w:r>
      <w:r w:rsidRPr="00872C0C">
        <w:t xml:space="preserve"> </w:t>
      </w:r>
    </w:p>
    <w:p w14:paraId="1908A465" w14:textId="6620549F" w:rsidR="00480197" w:rsidRPr="00872C0C" w:rsidRDefault="00024EFC" w:rsidP="00660437">
      <w:pPr>
        <w:pStyle w:val="Head2"/>
        <w:rPr>
          <w:rFonts w:ascii="Linux Biolinum" w:hAnsi="Linux Biolinum" w:cs="Linux Biolinum"/>
          <w14:ligatures w14:val="standard"/>
        </w:rPr>
      </w:pPr>
      <w:r w:rsidRPr="009B3DD3">
        <w:rPr>
          <w:noProof/>
        </w:rPr>
        <mc:AlternateContent>
          <mc:Choice Requires="wps">
            <w:drawing>
              <wp:anchor distT="0" distB="0" distL="114300" distR="114300" simplePos="0" relativeHeight="251691008" behindDoc="0" locked="0" layoutInCell="1" allowOverlap="1" wp14:anchorId="391E130E" wp14:editId="1892C185">
                <wp:simplePos x="0" y="0"/>
                <wp:positionH relativeFrom="margin">
                  <wp:posOffset>3342640</wp:posOffset>
                </wp:positionH>
                <wp:positionV relativeFrom="paragraph">
                  <wp:posOffset>25628</wp:posOffset>
                </wp:positionV>
                <wp:extent cx="3036570" cy="3056890"/>
                <wp:effectExtent l="0" t="0" r="1143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56890"/>
                        </a:xfrm>
                        <a:prstGeom prst="rect">
                          <a:avLst/>
                        </a:prstGeom>
                        <a:solidFill>
                          <a:srgbClr val="FFFFFF"/>
                        </a:solidFill>
                        <a:ln w="9525">
                          <a:solidFill>
                            <a:srgbClr val="000000"/>
                          </a:solidFill>
                          <a:miter lim="800000"/>
                          <a:headEnd/>
                          <a:tailEnd/>
                        </a:ln>
                      </wps:spPr>
                      <wps:txb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9B3DD3" w:rsidRDefault="00810FC7" w:rsidP="00810FC7">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6BE02C8F" w14:textId="77777777" w:rsidR="00810FC7" w:rsidRPr="009B3DD3" w:rsidRDefault="00810FC7" w:rsidP="00810FC7">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91E130E" id="_x0000_s1029" type="#_x0000_t202" style="position:absolute;left:0;text-align:left;margin-left:263.2pt;margin-top:2pt;width:239.1pt;height:240.7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">
                <v:textbo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9B3DD3" w:rsidRDefault="00810FC7" w:rsidP="00810FC7">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6BE02C8F" w14:textId="77777777" w:rsidR="00810FC7" w:rsidRPr="009B3DD3" w:rsidRDefault="00810FC7" w:rsidP="00810FC7">
                      <w:pPr>
                        <w:rPr>
                          <w:rFonts w:eastAsia="Calibri"/>
                          <w:color w:val="000000" w:themeColor="text1"/>
                          <w:kern w:val="24"/>
                          <w:sz w:val="16"/>
                          <w:szCs w:val="16"/>
                        </w:rPr>
                      </w:pPr>
                    </w:p>
                  </w:txbxContent>
                </v:textbox>
                <w10:wrap type="square" anchorx="margin"/>
              </v:shape>
            </w:pict>
          </mc:Fallback>
        </mc:AlternateContent>
      </w:r>
      <w:r w:rsidR="00480197" w:rsidRPr="00872C0C">
        <w:rPr>
          <w:rStyle w:val="Label"/>
          <w:rFonts w:ascii="Linux Biolinum" w:hAnsi="Linux Biolinum" w:cs="Linux Biolinum"/>
          <w14:ligatures w14:val="standard"/>
        </w:rPr>
        <w:t>2.5</w:t>
      </w:r>
      <w:r w:rsidR="00480197" w:rsidRPr="00872C0C">
        <w:rPr>
          <w:rFonts w:ascii="Linux Biolinum" w:hAnsi="Linux Biolinum" w:cs="Linux Biolinum"/>
          <w14:ligatures w14:val="standard"/>
        </w:rPr>
        <w:t> </w:t>
      </w:r>
      <w:r w:rsidR="00480197" w:rsidRPr="00872C0C">
        <w:rPr>
          <w:rFonts w:ascii="Linux Biolinum" w:hAnsi="Linux Biolinum" w:cs="Linux Biolinum"/>
          <w14:ligatures w14:val="standard"/>
        </w:rPr>
        <w:t xml:space="preserve">Identification of statistically significant </w:t>
      </w:r>
      <w:r w:rsidR="00190057" w:rsidRPr="00872C0C">
        <w:rPr>
          <w:rFonts w:ascii="Linux Biolinum" w:hAnsi="Linux Biolinum" w:cs="Linux Biolinum"/>
          <w14:ligatures w14:val="standard"/>
        </w:rPr>
        <w:t>cell type</w:t>
      </w:r>
      <w:r w:rsidR="00480197" w:rsidRPr="00872C0C">
        <w:rPr>
          <w:rFonts w:ascii="Linux Biolinum" w:hAnsi="Linux Biolinum" w:cs="Linux Biolinum"/>
          <w14:ligatures w14:val="standard"/>
        </w:rPr>
        <w:t xml:space="preserve"> communication routes </w:t>
      </w:r>
    </w:p>
    <w:p w14:paraId="7B9766DE" w14:textId="30B2B646" w:rsidR="00480197" w:rsidRPr="00872C0C" w:rsidRDefault="008F303E" w:rsidP="00085324">
      <w:pPr>
        <w:pStyle w:val="AbsHead"/>
      </w:pPr>
      <w:r w:rsidRPr="00872C0C">
        <w:t>Next 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085324">
      <w:pPr>
        <w:pStyle w:val="AbsHead"/>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125A372C" w:rsidR="00480197" w:rsidRPr="00872C0C" w:rsidRDefault="00DD5601" w:rsidP="00085324">
      <w:pPr>
        <w:pStyle w:val="AbsHead"/>
      </w:pPr>
      <w:r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m-th permutation. M is the total number permutations (default is 100). The communications with p-value &lt; 0.05 are considered as significant.</w:t>
      </w:r>
    </w:p>
    <w:p w14:paraId="7F6CDD55" w14:textId="7E6C9CFE"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3</w:t>
      </w:r>
      <w:r w:rsidRPr="00872C0C">
        <w:rPr>
          <w:rFonts w:ascii="Linux Biolinum" w:hAnsi="Linux Biolinum" w:cs="Linux Biolinum"/>
        </w:rPr>
        <w:t> </w:t>
      </w:r>
      <w:r w:rsidRPr="00872C0C">
        <w:rPr>
          <w:rFonts w:ascii="Linux Biolinum" w:hAnsi="Linux Biolinum" w:cs="Linux Biolinum"/>
        </w:rPr>
        <w:t xml:space="preserve">Experiment results </w:t>
      </w:r>
    </w:p>
    <w:p w14:paraId="0E73F839" w14:textId="79B4434E" w:rsidR="00480197" w:rsidRPr="00872C0C" w:rsidRDefault="00810FC7" w:rsidP="00085324">
      <w:pPr>
        <w:pStyle w:val="AbsHead"/>
      </w:pPr>
      <w:r w:rsidRPr="00DA04E1">
        <w:rPr>
          <w:noProof/>
        </w:rPr>
        <mc:AlternateContent>
          <mc:Choice Requires="wps">
            <w:drawing>
              <wp:anchor distT="45720" distB="45720" distL="114300" distR="114300" simplePos="0" relativeHeight="251693056" behindDoc="0" locked="0" layoutInCell="1" allowOverlap="1" wp14:anchorId="133B9374" wp14:editId="0A865F4A">
                <wp:simplePos x="0" y="0"/>
                <wp:positionH relativeFrom="margin">
                  <wp:align>right</wp:align>
                </wp:positionH>
                <wp:positionV relativeFrom="paragraph">
                  <wp:posOffset>344398</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Default="00810FC7" w:rsidP="00810FC7">
                            <w:r>
                              <w:rPr>
                                <w:rFonts w:eastAsia="Calibri"/>
                                <w:color w:val="000000"/>
                                <w:kern w:val="24"/>
                                <w:sz w:val="16"/>
                                <w:szCs w:val="16"/>
                              </w:rPr>
                              <w:t>Fig 5. The upper stream and downstream genes in the communication route pair id:70072</w:t>
                            </w:r>
                          </w:p>
                          <w:p w14:paraId="3C80AC76" w14:textId="77777777" w:rsidR="00810FC7" w:rsidRDefault="00810FC7" w:rsidP="00810F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B9374" id="_x0000_s1030" type="#_x0000_t202" style="position:absolute;margin-left:187.2pt;margin-top:27.1pt;width:238.4pt;height:116.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SKEw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">
                <v:textbo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Default="00810FC7" w:rsidP="00810FC7">
                      <w:r>
                        <w:rPr>
                          <w:rFonts w:eastAsia="Calibri"/>
                          <w:color w:val="000000"/>
                          <w:kern w:val="24"/>
                          <w:sz w:val="16"/>
                          <w:szCs w:val="16"/>
                        </w:rPr>
                        <w:t>Fig 5. The upper stream and downstream genes in the communication route pair id:70072</w:t>
                      </w:r>
                    </w:p>
                    <w:p w14:paraId="3C80AC76" w14:textId="77777777" w:rsidR="00810FC7" w:rsidRDefault="00810FC7" w:rsidP="00810FC7"/>
                  </w:txbxContent>
                </v:textbox>
                <w10:wrap type="square" anchorx="margin"/>
              </v:shape>
            </w:pict>
          </mc:Fallback>
        </mc:AlternateContent>
      </w:r>
      <w:r w:rsidR="00480197" w:rsidRPr="00872C0C">
        <w:t xml:space="preserve">We </w:t>
      </w:r>
      <w:r w:rsidR="007F1C03" w:rsidRPr="00872C0C">
        <w:t xml:space="preserve">experimented </w:t>
      </w:r>
      <w:proofErr w:type="spellStart"/>
      <w:r w:rsidR="007F1C03" w:rsidRPr="00872C0C">
        <w:t>rC</w:t>
      </w:r>
      <w:r w:rsidR="00AB7468" w:rsidRPr="00872C0C">
        <w:t>om</w:t>
      </w:r>
      <w:proofErr w:type="spellEnd"/>
      <w:r w:rsidR="007F1C03" w:rsidRPr="00872C0C">
        <w:t xml:space="preserve"> with two </w:t>
      </w:r>
      <w:r w:rsidR="00AB7468" w:rsidRPr="00872C0C">
        <w:t xml:space="preserve">sets of </w:t>
      </w:r>
      <w:r w:rsidR="00480197" w:rsidRPr="00872C0C">
        <w:t xml:space="preserve">independent single cell </w:t>
      </w:r>
      <w:r w:rsidR="007F1C03" w:rsidRPr="00872C0C">
        <w:t xml:space="preserve">transcriptomics </w:t>
      </w:r>
      <w:r w:rsidR="00480197" w:rsidRPr="00872C0C">
        <w:t>data</w:t>
      </w:r>
      <w:r w:rsidR="0096447A" w:rsidRPr="00872C0C">
        <w:t xml:space="preserve"> </w:t>
      </w:r>
      <w:r w:rsidR="00D841F0" w:rsidRPr="00872C0C">
        <w:t>related to bone biology</w:t>
      </w:r>
      <w:r w:rsidR="00254968" w:rsidRPr="00872C0C">
        <w:t xml:space="preserve">, one from </w:t>
      </w:r>
      <w:r w:rsidR="0096447A" w:rsidRPr="00872C0C">
        <w:t>The Broad Institute of MIT and Harvard, Single Cell Portal</w:t>
      </w:r>
      <w:r w:rsidR="00254968" w:rsidRPr="00872C0C">
        <w:t xml:space="preserve"> and one from NCBI GEO. Two sets of independent but related data sets are used to demonstrate the generality of </w:t>
      </w:r>
      <w:proofErr w:type="spellStart"/>
      <w:r w:rsidR="00254968" w:rsidRPr="00872C0C">
        <w:t>rCOM</w:t>
      </w:r>
      <w:proofErr w:type="spellEnd"/>
      <w:r w:rsidR="00254968" w:rsidRPr="00872C0C">
        <w:t xml:space="preserve"> and </w:t>
      </w:r>
      <w:r w:rsidR="009A2C85" w:rsidRPr="00872C0C">
        <w:t xml:space="preserve">derivation of </w:t>
      </w:r>
      <w:r w:rsidR="0096447A" w:rsidRPr="00872C0C">
        <w:t xml:space="preserve">cell-cell communications can be </w:t>
      </w:r>
      <w:r w:rsidR="009A2C85" w:rsidRPr="00872C0C">
        <w:t xml:space="preserve">repeated in a similar manner. </w:t>
      </w:r>
    </w:p>
    <w:p w14:paraId="12065D61" w14:textId="738C0920" w:rsidR="00480197" w:rsidRPr="00872C0C" w:rsidRDefault="00480197" w:rsidP="00085324">
      <w:pPr>
        <w:pStyle w:val="AbsHead"/>
        <w:rPr>
          <w:rFonts w:eastAsia="Times New Roman"/>
          <w:b/>
          <w:bCs w:val="0"/>
          <w:iCs w:val="0"/>
          <w:sz w:val="22"/>
          <w:szCs w:val="20"/>
          <w:lang w:eastAsia="en-US"/>
        </w:rPr>
      </w:pPr>
      <w:r w:rsidRPr="00872C0C">
        <w:rPr>
          <w:rFonts w:eastAsia="Times New Roman"/>
          <w:b/>
          <w:bCs w:val="0"/>
          <w:iCs w:val="0"/>
          <w:sz w:val="22"/>
          <w:szCs w:val="20"/>
          <w:lang w:eastAsia="en-US"/>
        </w:rPr>
        <w:t>3.1</w:t>
      </w:r>
      <w:r w:rsidRPr="00872C0C">
        <w:rPr>
          <w:rFonts w:eastAsia="Times New Roman"/>
          <w:b/>
          <w:bCs w:val="0"/>
          <w:iCs w:val="0"/>
          <w:sz w:val="22"/>
          <w:szCs w:val="20"/>
          <w:lang w:eastAsia="en-US"/>
        </w:rPr>
        <w:t> </w:t>
      </w:r>
      <w:r w:rsidRPr="00872C0C">
        <w:rPr>
          <w:rFonts w:eastAsia="Times New Roman"/>
          <w:b/>
          <w:bCs w:val="0"/>
          <w:iCs w:val="0"/>
          <w:sz w:val="22"/>
          <w:szCs w:val="20"/>
          <w:lang w:eastAsia="en-US"/>
        </w:rPr>
        <w:t>Experiments with Acta2-lineage cells in osseointegration dataset</w:t>
      </w:r>
    </w:p>
    <w:p w14:paraId="19390E55" w14:textId="2C9DB194" w:rsidR="00480197" w:rsidRPr="00872C0C" w:rsidRDefault="00480197" w:rsidP="00085324">
      <w:pPr>
        <w:pStyle w:val="AbsHead"/>
      </w:pPr>
      <w:r w:rsidRPr="00872C0C">
        <w:t xml:space="preserve">The first </w:t>
      </w:r>
      <w:r w:rsidR="00D841F0" w:rsidRPr="00872C0C">
        <w:t xml:space="preserve">single cell transcriptomics datasets we applied </w:t>
      </w:r>
      <w:proofErr w:type="spellStart"/>
      <w:r w:rsidR="00D841F0" w:rsidRPr="00872C0C">
        <w:t>rCOM</w:t>
      </w:r>
      <w:proofErr w:type="spellEnd"/>
      <w:r w:rsidRPr="00872C0C">
        <w:t xml:space="preserve"> </w:t>
      </w:r>
      <w:r w:rsidR="00CA0EC9" w:rsidRPr="00872C0C">
        <w:t xml:space="preserve">analyze how subtypes of </w:t>
      </w:r>
      <w:r w:rsidRPr="00872C0C">
        <w:t xml:space="preserve">bone marrow stromal cell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B4235C" w:rsidRPr="00B4235C">
            <w:rPr>
              <w:color w:val="000000"/>
            </w:rPr>
            <w:t>[16]</w:t>
          </w:r>
        </w:sdtContent>
      </w:sdt>
      <w:r w:rsidRPr="00872C0C">
        <w:t xml:space="preserve">. After </w:t>
      </w:r>
      <w:r w:rsidR="00CA0EC9" w:rsidRPr="00872C0C">
        <w:t xml:space="preserve">the QC </w:t>
      </w:r>
      <w:r w:rsidRPr="00872C0C">
        <w:t>preprocess</w:t>
      </w:r>
      <w:r w:rsidR="00254968" w:rsidRPr="00872C0C">
        <w:t>ing</w:t>
      </w:r>
      <w:r w:rsidR="00CA0EC9" w:rsidRPr="00872C0C">
        <w:t xml:space="preserve"> and data formatting</w:t>
      </w:r>
      <w:r w:rsidRPr="00872C0C">
        <w:t xml:space="preserve">, </w:t>
      </w:r>
      <w:r w:rsidR="00CA0EC9" w:rsidRPr="00872C0C">
        <w:t xml:space="preserve">our method creates </w:t>
      </w:r>
      <w:r w:rsidRPr="00872C0C">
        <w:t xml:space="preserve">the scRNA-seq data matrix </w:t>
      </w:r>
      <w:r w:rsidR="00CA0EC9" w:rsidRPr="00872C0C">
        <w:t xml:space="preserve">made up of </w:t>
      </w:r>
      <w:r w:rsidRPr="00872C0C">
        <w:t xml:space="preserve">4397 cells </w:t>
      </w:r>
      <w:r w:rsidR="00CA0EC9" w:rsidRPr="00872C0C">
        <w:t>with</w:t>
      </w:r>
      <w:r w:rsidRPr="00872C0C">
        <w:t xml:space="preserve"> 31053 features (genes). </w:t>
      </w:r>
      <w:proofErr w:type="spellStart"/>
      <w:r w:rsidR="00837BAD" w:rsidRPr="00872C0C">
        <w:t>Vesprey</w:t>
      </w:r>
      <w:proofErr w:type="spellEnd"/>
      <w:r w:rsidR="00837BAD" w:rsidRPr="00872C0C">
        <w:t xml:space="preserve"> et al. </w:t>
      </w:r>
      <w:sdt>
        <w:sdtPr>
          <w:rPr>
            <w:color w:val="000000"/>
          </w:rPr>
          <w:tag w:val="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423697409"/>
          <w:placeholder>
            <w:docPart w:val="B98C41C789E74F44AA52F9655CA6537F"/>
          </w:placeholder>
        </w:sdtPr>
        <w:sdtEndPr/>
        <w:sdtContent>
          <w:r w:rsidR="00B4235C" w:rsidRPr="00B4235C">
            <w:rPr>
              <w:color w:val="000000"/>
            </w:rPr>
            <w:t>[16]</w:t>
          </w:r>
        </w:sdtContent>
      </w:sdt>
      <w:r w:rsidR="00837BAD" w:rsidRPr="00872C0C">
        <w:t xml:space="preserve"> provide t</w:t>
      </w:r>
      <w:r w:rsidRPr="00872C0C">
        <w:t xml:space="preserve">he labels of each cell </w:t>
      </w:r>
      <w:r w:rsidR="00CA0EC9" w:rsidRPr="00872C0C">
        <w:t>sub</w:t>
      </w:r>
      <w:r w:rsidRPr="00872C0C">
        <w:t xml:space="preserve">group </w:t>
      </w:r>
      <w:r w:rsidR="00837BAD" w:rsidRPr="00872C0C">
        <w:t>such as:</w:t>
      </w:r>
      <w:r w:rsidRPr="00872C0C">
        <w:t xml:space="preserve"> a) cell of skeletal muscle (CSM) (269 cells), b</w:t>
      </w:r>
      <w:r w:rsidR="00390A2B" w:rsidRPr="00872C0C">
        <w:t>) chondrocyte</w:t>
      </w:r>
      <w:r w:rsidRPr="00872C0C">
        <w:t xml:space="preserve"> (CC) (545 cells), c</w:t>
      </w:r>
      <w:r w:rsidR="00390A2B" w:rsidRPr="00872C0C">
        <w:t>) endothelia</w:t>
      </w:r>
      <w:r w:rsidRPr="00872C0C">
        <w:t xml:space="preserve"> cell (EC) (394 cells), d</w:t>
      </w:r>
      <w:r w:rsidR="00390A2B" w:rsidRPr="00872C0C">
        <w:t>) macrophage</w:t>
      </w:r>
      <w:r w:rsidRPr="00872C0C">
        <w:t xml:space="preserve"> (MP) (1608 cells), e</w:t>
      </w:r>
      <w:r w:rsidR="00390A2B" w:rsidRPr="00872C0C">
        <w:t>) osteoblast</w:t>
      </w:r>
      <w:r w:rsidRPr="00872C0C">
        <w:t xml:space="preserve"> (OB) (19 cells), f</w:t>
      </w:r>
      <w:r w:rsidR="00390A2B" w:rsidRPr="00872C0C">
        <w:t>) smooth</w:t>
      </w:r>
      <w:r w:rsidRPr="00872C0C">
        <w:t xml:space="preserve"> muscle cell (SMC) (191 cells) and g) stromal cell of bone marrow (SBM) (1371 cells).  </w:t>
      </w:r>
      <w:r w:rsidR="00837BAD" w:rsidRPr="00872C0C">
        <w:t xml:space="preserve">We were able to reproduce this particular subgrouping of the study cells using the </w:t>
      </w:r>
      <w:r w:rsidRPr="00872C0C">
        <w:t xml:space="preserve">2-D </w:t>
      </w:r>
      <w:r w:rsidR="00220A9F" w:rsidRPr="00872C0C">
        <w:t xml:space="preserve">UMAP </w:t>
      </w:r>
      <w:r w:rsidRPr="00872C0C">
        <w:t xml:space="preserve">visualization </w:t>
      </w:r>
      <w:r w:rsidR="00220A9F" w:rsidRPr="00872C0C">
        <w:t>as</w:t>
      </w:r>
      <w:r w:rsidRPr="00872C0C">
        <w:t xml:space="preserve"> shown in Fig 3</w:t>
      </w:r>
      <w:r w:rsidR="00CA0EC9" w:rsidRPr="00872C0C">
        <w:t xml:space="preserve">, similar to what has been reported </w:t>
      </w:r>
      <w:r w:rsidR="00024EFC" w:rsidRPr="00DA04E1">
        <w:rPr>
          <w:noProof/>
        </w:rPr>
        <w:lastRenderedPageBreak/>
        <mc:AlternateContent>
          <mc:Choice Requires="wps">
            <w:drawing>
              <wp:anchor distT="45720" distB="45720" distL="114300" distR="114300" simplePos="0" relativeHeight="251697152" behindDoc="0" locked="0" layoutInCell="1" allowOverlap="1" wp14:anchorId="3AFEC68A" wp14:editId="49DCAC6D">
                <wp:simplePos x="0" y="0"/>
                <wp:positionH relativeFrom="margin">
                  <wp:align>right</wp:align>
                </wp:positionH>
                <wp:positionV relativeFrom="paragraph">
                  <wp:posOffset>432</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Default="00024EFC" w:rsidP="00024EFC">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EC68A" id="_x0000_s1031" type="#_x0000_t202" style="position:absolute;margin-left:186.75pt;margin-top:.05pt;width:237.95pt;height:279.9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JY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">
                <v:textbo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Default="00024EFC" w:rsidP="00024EFC">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00CA0EC9" w:rsidRPr="00872C0C">
        <w:t xml:space="preserve">in </w:t>
      </w:r>
      <w:sdt>
        <w:sdtPr>
          <w:rPr>
            <w:color w:val="000000"/>
          </w:rPr>
          <w:tag w:val="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775254850"/>
          <w:placeholder>
            <w:docPart w:val="A971A260C62E4EC89E18734DBCE866A4"/>
          </w:placeholder>
        </w:sdtPr>
        <w:sdtEndPr/>
        <w:sdtContent>
          <w:r w:rsidR="00B4235C" w:rsidRPr="00B4235C">
            <w:rPr>
              <w:color w:val="000000"/>
            </w:rPr>
            <w:t>[16]</w:t>
          </w:r>
        </w:sdtContent>
      </w:sdt>
      <w:r w:rsidR="00CA0EC9" w:rsidRPr="00872C0C">
        <w:t xml:space="preserve"> </w:t>
      </w:r>
      <w:r w:rsidR="00220A9F" w:rsidRPr="00872C0C">
        <w:t xml:space="preserve"> providing confidence in our use of reported </w:t>
      </w:r>
      <w:r w:rsidRPr="00872C0C">
        <w:t>cell type label</w:t>
      </w:r>
      <w:r w:rsidR="00220A9F" w:rsidRPr="00872C0C">
        <w:t>s</w:t>
      </w:r>
      <w:r w:rsidR="007644FB" w:rsidRPr="00872C0C">
        <w:t>.</w:t>
      </w:r>
      <w:r w:rsidR="00EB3109" w:rsidRPr="00872C0C">
        <w:rPr>
          <w:noProof/>
        </w:rPr>
        <w:t xml:space="preserve"> </w:t>
      </w:r>
    </w:p>
    <w:p w14:paraId="3CDC88DA" w14:textId="38B2580D" w:rsidR="008B26D0" w:rsidRPr="00872C0C" w:rsidRDefault="00024EFC" w:rsidP="00085324">
      <w:pPr>
        <w:pStyle w:val="AbsHead"/>
      </w:pPr>
      <w:r w:rsidRPr="00994F22">
        <w:rPr>
          <w:noProof/>
        </w:rPr>
        <mc:AlternateContent>
          <mc:Choice Requires="wps">
            <w:drawing>
              <wp:anchor distT="45720" distB="45720" distL="114300" distR="114300" simplePos="0" relativeHeight="251699200" behindDoc="0" locked="0" layoutInCell="1" allowOverlap="1" wp14:anchorId="61CEEBA8" wp14:editId="6EAA0648">
                <wp:simplePos x="0" y="0"/>
                <wp:positionH relativeFrom="margin">
                  <wp:align>right</wp:align>
                </wp:positionH>
                <wp:positionV relativeFrom="paragraph">
                  <wp:posOffset>3286405</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5C8C2BBF" w14:textId="77777777" w:rsidR="00024EFC" w:rsidRDefault="00024EFC" w:rsidP="00024EFC">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87737A0" w14:textId="77777777" w:rsidR="00024EFC" w:rsidRDefault="00024EFC" w:rsidP="00024E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EEBA8" id="_x0000_s1032" type="#_x0000_t202" style="position:absolute;margin-left:187.7pt;margin-top:258.75pt;width:238.9pt;height:213.8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yFQIAACc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">
                <v:textbo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5C8C2BBF" w14:textId="77777777" w:rsidR="00024EFC" w:rsidRDefault="00024EFC" w:rsidP="00024EFC">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87737A0" w14:textId="77777777" w:rsidR="00024EFC" w:rsidRDefault="00024EFC" w:rsidP="00024EFC"/>
                  </w:txbxContent>
                </v:textbox>
                <w10:wrap type="square" anchorx="margin"/>
              </v:shape>
            </w:pict>
          </mc:Fallback>
        </mc:AlternateContent>
      </w:r>
      <w:r w:rsidR="00220A9F" w:rsidRPr="00872C0C">
        <w:t xml:space="preserve">The analysis outcome of applying </w:t>
      </w:r>
      <w:proofErr w:type="spellStart"/>
      <w:r w:rsidR="00220A9F" w:rsidRPr="00872C0C">
        <w:t>rCOM</w:t>
      </w:r>
      <w:proofErr w:type="spellEnd"/>
      <w:r w:rsidR="00220A9F" w:rsidRPr="00872C0C">
        <w:t xml:space="preserve"> to this dataset is summarized in </w:t>
      </w:r>
      <w:r w:rsidR="00D841F0" w:rsidRPr="00872C0C">
        <w:t>Tab 1</w:t>
      </w:r>
      <w:r w:rsidR="00220A9F" w:rsidRPr="00872C0C">
        <w:t>. It</w:t>
      </w:r>
      <w:r w:rsidR="00D841F0" w:rsidRPr="00872C0C">
        <w:t xml:space="preserve"> shows </w:t>
      </w:r>
      <w:r w:rsidR="007644FB" w:rsidRPr="00872C0C">
        <w:t xml:space="preserve">a small </w:t>
      </w:r>
      <w:r w:rsidR="00220A9F" w:rsidRPr="00872C0C">
        <w:t xml:space="preserve">portion of discovered </w:t>
      </w:r>
      <w:r w:rsidR="00480197" w:rsidRPr="00872C0C">
        <w:t xml:space="preserve">communication routes </w:t>
      </w:r>
      <w:r w:rsidR="003104BD" w:rsidRPr="00872C0C">
        <w:t>whose</w:t>
      </w:r>
      <w:r w:rsidR="00480197" w:rsidRPr="00872C0C">
        <w:t xml:space="preserve"> </w:t>
      </w:r>
      <w:r w:rsidR="003104BD" w:rsidRPr="00872C0C">
        <w:t xml:space="preserve">route score </w:t>
      </w:r>
      <w:r w:rsidR="00480197" w:rsidRPr="00872C0C">
        <w:t xml:space="preserve">threshold </w:t>
      </w:r>
      <w:r w:rsidR="007644FB" w:rsidRPr="00872C0C">
        <w:t xml:space="preserve">&gt; </w:t>
      </w:r>
      <w:r w:rsidR="00480197" w:rsidRPr="00872C0C">
        <w:t>8</w:t>
      </w:r>
      <w:r w:rsidR="00E81DFD" w:rsidRPr="00872C0C">
        <w:t>.</w:t>
      </w:r>
      <w:r w:rsidR="00241030" w:rsidRPr="00872C0C">
        <w:t>5</w:t>
      </w:r>
      <w:r w:rsidR="007644FB" w:rsidRPr="00872C0C">
        <w:t xml:space="preserve"> for various of L-R pairs</w:t>
      </w:r>
      <w:r w:rsidR="00480197" w:rsidRPr="00872C0C">
        <w:t>. Fig 4 shows the</w:t>
      </w:r>
      <w:r w:rsidR="007644FB" w:rsidRPr="00872C0C">
        <w:t xml:space="preserve"> network rendering</w:t>
      </w:r>
      <w:r w:rsidR="00480197" w:rsidRPr="00872C0C">
        <w:t xml:space="preserve"> </w:t>
      </w:r>
      <w:proofErr w:type="spellStart"/>
      <w:r w:rsidR="00480197" w:rsidRPr="00872C0C">
        <w:t>rICRN</w:t>
      </w:r>
      <w:proofErr w:type="spellEnd"/>
      <w:r w:rsidR="00480197" w:rsidRPr="00872C0C">
        <w:t xml:space="preserve"> of th</w:t>
      </w:r>
      <w:r w:rsidR="007644FB" w:rsidRPr="00872C0C">
        <w:t>e</w:t>
      </w:r>
      <w:r w:rsidR="00480197" w:rsidRPr="00872C0C">
        <w:t xml:space="preserve"> </w:t>
      </w:r>
      <w:r w:rsidR="00267272" w:rsidRPr="00872C0C">
        <w:t xml:space="preserve">generated </w:t>
      </w:r>
      <w:r w:rsidR="007644FB" w:rsidRPr="00872C0C">
        <w:t xml:space="preserve">communication routes </w:t>
      </w:r>
      <w:r w:rsidR="00267272" w:rsidRPr="00872C0C">
        <w:t xml:space="preserve">using </w:t>
      </w:r>
      <w:proofErr w:type="spellStart"/>
      <w:r w:rsidR="00267272" w:rsidRPr="00872C0C">
        <w:t>Pyvis</w:t>
      </w:r>
      <w:proofErr w:type="spellEnd"/>
      <w:r w:rsidR="00480197" w:rsidRPr="00872C0C">
        <w:t>.</w:t>
      </w:r>
      <w:r w:rsidR="007644FB" w:rsidRPr="00872C0C">
        <w:t xml:space="preserve"> Here e</w:t>
      </w:r>
      <w:r w:rsidR="006E2B58" w:rsidRPr="00872C0C">
        <w:t xml:space="preserve">ach node </w:t>
      </w:r>
      <w:r w:rsidR="007644FB" w:rsidRPr="00872C0C">
        <w:t>denotes</w:t>
      </w:r>
      <w:r w:rsidR="006E2B58" w:rsidRPr="00872C0C">
        <w:t xml:space="preserve"> a cell type and the direct of edges the signaling direction (</w:t>
      </w:r>
      <w:r w:rsidR="007644FB" w:rsidRPr="00872C0C">
        <w:t>e.g., f</w:t>
      </w:r>
      <w:r w:rsidR="006E2B58" w:rsidRPr="00872C0C">
        <w:t xml:space="preserve">rom ligand in </w:t>
      </w:r>
      <w:r w:rsidR="00FB3CCC" w:rsidRPr="00872C0C">
        <w:t>ULR</w:t>
      </w:r>
      <w:r w:rsidR="006E2B58" w:rsidRPr="00872C0C">
        <w:t xml:space="preserve"> to receptor in </w:t>
      </w:r>
      <w:r w:rsidR="00FB3CCC" w:rsidRPr="00872C0C">
        <w:t>DRR</w:t>
      </w:r>
      <w:r w:rsidR="006E2B58" w:rsidRPr="00872C0C">
        <w:t xml:space="preserve">). For example, </w:t>
      </w:r>
      <w:r w:rsidR="007644FB" w:rsidRPr="00872C0C">
        <w:t>Fig 4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B4235C" w:rsidRPr="00B4235C">
            <w:rPr>
              <w:color w:val="000000"/>
            </w:rPr>
            <w:t>[17]</w:t>
          </w:r>
        </w:sdtContent>
      </w:sdt>
      <w:r w:rsidR="001F6E2A" w:rsidRPr="00872C0C">
        <w:rPr>
          <w:color w:val="000000"/>
        </w:rPr>
        <w:t xml:space="preserve">. </w:t>
      </w:r>
      <w:r w:rsidR="00877A7B" w:rsidRPr="00872C0C">
        <w:rPr>
          <w:color w:val="000000"/>
        </w:rPr>
        <w:t>In Fig 5, we elaborate the particular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particular context of </w:t>
      </w:r>
      <w:r w:rsidR="00AC5A1E" w:rsidRPr="00872C0C">
        <w:rPr>
          <w:color w:val="000000"/>
        </w:rPr>
        <w:t xml:space="preserve">bone </w:t>
      </w:r>
      <w:r w:rsidR="00AC5A1E" w:rsidRPr="00872C0C">
        <w:t xml:space="preserve">marrow stromal cell populations designed to form bone around metal implants, </w:t>
      </w:r>
      <w:r w:rsidR="00AC5A1E" w:rsidRPr="00872C0C">
        <w:rPr>
          <w:color w:val="000000"/>
        </w:rPr>
        <w:t>ICAM2 may more likely bind to ITGB2</w:t>
      </w:r>
      <w:r w:rsidR="00332BD8" w:rsidRPr="00872C0C">
        <w:rPr>
          <w:color w:val="000000"/>
        </w:rPr>
        <w:t xml:space="preserve"> where 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B4235C" w:rsidRPr="00B4235C">
            <w:rPr>
              <w:color w:val="000000"/>
            </w:rPr>
            <w:t>[18]</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5</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6</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supporting the idea that the route 70072 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B4235C" w:rsidRPr="00B4235C">
            <w:rPr>
              <w:color w:val="000000"/>
            </w:rPr>
            <w:t>[19]</w:t>
          </w:r>
        </w:sdtContent>
      </w:sdt>
      <w:r w:rsidR="00A25673" w:rsidRPr="00872C0C">
        <w:t xml:space="preserve"> identified the communication between EC and MP through ICAM family gene</w:t>
      </w:r>
      <w:r w:rsidR="00715182" w:rsidRPr="00872C0C">
        <w:t>, although not the details provided in the route 70072 were reported.</w:t>
      </w:r>
      <w:r w:rsidR="00A25673" w:rsidRPr="00872C0C">
        <w:t xml:space="preserve"> </w:t>
      </w:r>
      <w:r w:rsidR="00715182" w:rsidRPr="00872C0C">
        <w:t xml:space="preserve">Lastly, we point out that there are multiple other transcription factors known to regulate ICAM2 such as </w:t>
      </w:r>
      <w:r w:rsidR="00BE34B5" w:rsidRPr="00872C0C">
        <w:rPr>
          <w:color w:val="000000"/>
        </w:rPr>
        <w:t>MYC, TAL1 and SCLY</w:t>
      </w:r>
      <w:r w:rsidR="008901C3" w:rsidRPr="00872C0C">
        <w:rPr>
          <w:color w:val="000000"/>
        </w:rPr>
        <w:t xml:space="preserve"> besides GATA2 as shown in </w:t>
      </w:r>
      <w:r w:rsidR="006928FA" w:rsidRPr="00872C0C">
        <w:rPr>
          <w:color w:val="000000"/>
        </w:rPr>
        <w:t>Fig 5</w:t>
      </w:r>
      <w:r w:rsidR="008901C3" w:rsidRPr="00872C0C">
        <w:rPr>
          <w:color w:val="000000"/>
        </w:rPr>
        <w:t xml:space="preserve">. The ULR picked by </w:t>
      </w:r>
      <w:proofErr w:type="spellStart"/>
      <w:r w:rsidR="008901C3" w:rsidRPr="00872C0C">
        <w:rPr>
          <w:color w:val="000000"/>
        </w:rPr>
        <w:t>rCom</w:t>
      </w:r>
      <w:proofErr w:type="spellEnd"/>
      <w:r w:rsidR="008901C3" w:rsidRPr="00872C0C">
        <w:rPr>
          <w:color w:val="000000"/>
        </w:rPr>
        <w:t xml:space="preserve"> includes only GATA2 and this fact can also be </w:t>
      </w:r>
      <w:r w:rsidR="00AC763E" w:rsidRPr="00872C0C">
        <w:rPr>
          <w:color w:val="000000"/>
        </w:rPr>
        <w:t>verif</w:t>
      </w:r>
      <w:r w:rsidR="008901C3" w:rsidRPr="00872C0C">
        <w:rPr>
          <w:color w:val="000000"/>
        </w:rPr>
        <w:t>ied from</w:t>
      </w:r>
      <w:r w:rsidR="00AC763E" w:rsidRPr="00872C0C">
        <w:rPr>
          <w:color w:val="000000"/>
        </w:rPr>
        <w:t xml:space="preserve"> the violin plots of gene expression for </w:t>
      </w:r>
      <w:r w:rsidR="008901C3" w:rsidRPr="00872C0C">
        <w:rPr>
          <w:color w:val="000000"/>
        </w:rPr>
        <w:t xml:space="preserve">the </w:t>
      </w:r>
      <w:r w:rsidR="00AC763E" w:rsidRPr="00872C0C">
        <w:rPr>
          <w:color w:val="000000"/>
        </w:rPr>
        <w:t xml:space="preserve">upper stream TFs of ICAM2 </w:t>
      </w:r>
      <w:r w:rsidR="008901C3" w:rsidRPr="00872C0C">
        <w:rPr>
          <w:color w:val="000000"/>
        </w:rPr>
        <w:t>as</w:t>
      </w:r>
      <w:r w:rsidR="00AC763E" w:rsidRPr="00872C0C">
        <w:rPr>
          <w:color w:val="000000"/>
        </w:rPr>
        <w:t xml:space="preserve"> shown in Fig 7. </w:t>
      </w:r>
      <w:r w:rsidR="00925191" w:rsidRPr="00872C0C">
        <w:t>GATA2</w:t>
      </w:r>
      <w:r w:rsidR="00CB0799" w:rsidRPr="00872C0C">
        <w:t>’s expression level stands out</w:t>
      </w:r>
      <w:r w:rsidR="00925191" w:rsidRPr="00872C0C">
        <w:t xml:space="preserve"> in EC</w:t>
      </w:r>
      <w:r w:rsidR="009D67B5" w:rsidRPr="00872C0C">
        <w:t xml:space="preserve">. </w:t>
      </w:r>
    </w:p>
    <w:p w14:paraId="166627F5" w14:textId="22A7B43F" w:rsidR="00480197" w:rsidRPr="00872C0C" w:rsidRDefault="00480197" w:rsidP="00337D8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3.2</w:t>
      </w:r>
      <w:r w:rsidRPr="00872C0C">
        <w:rPr>
          <w:rFonts w:ascii="Linux Biolinum" w:hAnsi="Linux Biolinum" w:cs="Linux Biolinum"/>
          <w14:ligatures w14:val="standard"/>
        </w:rPr>
        <w:t> </w:t>
      </w:r>
      <w:r w:rsidRPr="00872C0C">
        <w:rPr>
          <w:rFonts w:ascii="Linux Biolinum" w:eastAsia="SimSun" w:hAnsi="Linux Biolinum" w:cs="Linux Biolinum"/>
          <w:lang w:eastAsia="zh-CN"/>
          <w14:ligatures w14:val="standard"/>
        </w:rPr>
        <w:t>Experiments with bone marrow stromal scRNA-seq of 11 weeks old mice dataset</w:t>
      </w:r>
    </w:p>
    <w:p w14:paraId="2006D68C" w14:textId="777649EA" w:rsidR="00FE18FF" w:rsidRPr="00872C0C" w:rsidRDefault="00024EFC" w:rsidP="00B5404C">
      <w:pPr>
        <w:pStyle w:val="AbsHead"/>
      </w:pPr>
      <w:r w:rsidRPr="00994F22">
        <w:rPr>
          <w:noProof/>
        </w:rPr>
        <mc:AlternateContent>
          <mc:Choice Requires="wps">
            <w:drawing>
              <wp:anchor distT="0" distB="0" distL="114300" distR="114300" simplePos="0" relativeHeight="251695104" behindDoc="0" locked="0" layoutInCell="1" allowOverlap="1" wp14:anchorId="0B71A879" wp14:editId="1981B3C9">
                <wp:simplePos x="0" y="0"/>
                <wp:positionH relativeFrom="margin">
                  <wp:align>left</wp:align>
                </wp:positionH>
                <wp:positionV relativeFrom="paragraph">
                  <wp:posOffset>-1067892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Default="00024EFC" w:rsidP="00024EFC">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B71A879" id="_x0000_s1033" type="#_x0000_t202" style="position:absolute;margin-left:0;margin-top:-84.1pt;width:238.9pt;height:175.3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I7FQIAACc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">
                <v:textbo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Default="00024EFC" w:rsidP="00024EFC">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FA02E7" w:rsidRPr="00872C0C">
        <w:t xml:space="preserve">The second single cell transcriptomics dataset is </w:t>
      </w:r>
      <w:r w:rsidR="00480197" w:rsidRPr="00872C0C">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B4235C" w:rsidRPr="00B4235C">
            <w:rPr>
              <w:color w:val="000000"/>
            </w:rPr>
            <w:t>[20]</w:t>
          </w:r>
        </w:sdtContent>
      </w:sdt>
      <w:r w:rsidR="00480197" w:rsidRPr="00872C0C">
        <w:t xml:space="preserve"> which explore</w:t>
      </w:r>
      <w:r w:rsidR="0056408C" w:rsidRPr="00872C0C">
        <w:t>s</w:t>
      </w:r>
      <w:r w:rsidR="00480197" w:rsidRPr="00872C0C">
        <w:t xml:space="preserve"> osteogenesis in adult mice and show</w:t>
      </w:r>
      <w:r w:rsidR="0056408C" w:rsidRPr="00872C0C">
        <w:t>s</w:t>
      </w:r>
      <w:r w:rsidR="00480197" w:rsidRPr="00872C0C">
        <w:t xml:space="preserve"> that </w:t>
      </w:r>
      <w:r w:rsidR="006A7445" w:rsidRPr="00872C0C">
        <w:t xml:space="preserve">the </w:t>
      </w:r>
      <w:r w:rsidRPr="004C03C0">
        <w:rPr>
          <w:noProof/>
          <w:highlight w:val="green"/>
        </w:rPr>
        <w:lastRenderedPageBreak/>
        <mc:AlternateContent>
          <mc:Choice Requires="wps">
            <w:drawing>
              <wp:anchor distT="45720" distB="45720" distL="114300" distR="114300" simplePos="0" relativeHeight="251703296" behindDoc="0" locked="0" layoutInCell="1" allowOverlap="1" wp14:anchorId="5D18726D" wp14:editId="0E4CFA7F">
                <wp:simplePos x="0" y="0"/>
                <wp:positionH relativeFrom="margin">
                  <wp:align>right</wp:align>
                </wp:positionH>
                <wp:positionV relativeFrom="paragraph">
                  <wp:posOffset>25</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Default="00024EFC" w:rsidP="00024EFC">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8726D" id="_x0000_s1034" type="#_x0000_t202" style="position:absolute;margin-left:184.1pt;margin-top:0;width:235.3pt;height:137.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">
                <v:textbo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Default="00024EFC" w:rsidP="00024EFC">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v:textbox>
                <w10:wrap type="square" anchorx="margin"/>
              </v:shape>
            </w:pict>
          </mc:Fallback>
        </mc:AlternateContent>
      </w:r>
      <w:r w:rsidR="006A7445" w:rsidRPr="00872C0C">
        <w:t>regulatory mechanism of</w:t>
      </w:r>
      <w:r w:rsidR="00480197" w:rsidRPr="00872C0C">
        <w:t xml:space="preserve"> bone</w:t>
      </w:r>
      <w:r w:rsidR="006A7445" w:rsidRPr="00872C0C">
        <w:t xml:space="preserve"> making may rely on </w:t>
      </w:r>
      <w:r w:rsidR="00480197" w:rsidRPr="00872C0C">
        <w:t>Notch signaling</w:t>
      </w:r>
      <w:r w:rsidR="006A7445" w:rsidRPr="00872C0C">
        <w:t xml:space="preserve"> using s</w:t>
      </w:r>
      <w:r w:rsidR="00B5404C" w:rsidRPr="00872C0C">
        <w:t xml:space="preserve">ingle cell </w:t>
      </w:r>
      <w:r w:rsidR="006A7445" w:rsidRPr="00872C0C">
        <w:t xml:space="preserve">transcriptomics study obtained from </w:t>
      </w:r>
      <w:r w:rsidR="00B5404C" w:rsidRPr="00872C0C">
        <w:t xml:space="preserve">bone stromal cells </w:t>
      </w:r>
      <w:r w:rsidR="006A7445" w:rsidRPr="00872C0C">
        <w:t>(</w:t>
      </w:r>
      <w:r w:rsidR="00B5404C" w:rsidRPr="00872C0C">
        <w:t>GEO GSE152285</w:t>
      </w:r>
      <w:r w:rsidR="006A7445" w:rsidRPr="00872C0C">
        <w:t>)</w:t>
      </w:r>
      <w:r w:rsidR="00B5404C" w:rsidRPr="00872C0C">
        <w:t>.</w:t>
      </w:r>
      <w:r w:rsidR="00480197" w:rsidRPr="00872C0C">
        <w:t xml:space="preserve"> After preprocess</w:t>
      </w:r>
      <w:r w:rsidR="00FA02E7" w:rsidRPr="00872C0C">
        <w:t>ing</w:t>
      </w:r>
      <w:r w:rsidR="00480197" w:rsidRPr="00872C0C">
        <w:t xml:space="preserve">, the </w:t>
      </w:r>
      <w:proofErr w:type="spellStart"/>
      <w:r w:rsidR="00480197" w:rsidRPr="00872C0C">
        <w:t>scRNA</w:t>
      </w:r>
      <w:proofErr w:type="spellEnd"/>
      <w:r w:rsidR="00480197" w:rsidRPr="00872C0C">
        <w:t>-seq data matrix has 17015 cells and 15046 features</w:t>
      </w:r>
      <w:r w:rsidR="006A7445" w:rsidRPr="00872C0C">
        <w:t xml:space="preserve"> </w:t>
      </w:r>
      <w:r w:rsidR="00480197" w:rsidRPr="00872C0C">
        <w:t>(genes).</w:t>
      </w:r>
      <w:r w:rsidR="00B5404C" w:rsidRPr="00872C0C">
        <w:t xml:space="preserve"> The authors of the study also provide</w:t>
      </w:r>
      <w:r w:rsidR="00480197" w:rsidRPr="00872C0C">
        <w:t xml:space="preserve"> </w:t>
      </w:r>
      <w:r w:rsidR="00B5404C" w:rsidRPr="00872C0C">
        <w:t>t</w:t>
      </w:r>
      <w:r w:rsidR="00480197" w:rsidRPr="00872C0C">
        <w:t xml:space="preserve">he labels of each cell </w:t>
      </w:r>
      <w:r w:rsidR="00B5404C" w:rsidRPr="00872C0C">
        <w:t>subtype</w:t>
      </w:r>
      <w:r w:rsidR="00480197" w:rsidRPr="00872C0C">
        <w:t xml:space="preserve"> </w:t>
      </w:r>
      <w:r w:rsidR="00B5404C" w:rsidRPr="00872C0C">
        <w:t>such as</w:t>
      </w:r>
      <w:r w:rsidR="00480197" w:rsidRPr="00872C0C">
        <w:t xml:space="preserve"> CC (2270 cells), EC (1677 cells), Hematopoietic (HP) (849 cells), </w:t>
      </w:r>
      <w:r w:rsidR="000008F6" w:rsidRPr="00872C0C">
        <w:t>mesenchymal stromal cells (</w:t>
      </w:r>
      <w:r w:rsidR="00480197" w:rsidRPr="00872C0C">
        <w:t>MSC</w:t>
      </w:r>
      <w:r w:rsidR="000008F6" w:rsidRPr="00872C0C">
        <w:t>)</w:t>
      </w:r>
      <w:r w:rsidR="00480197" w:rsidRPr="00872C0C">
        <w:t xml:space="preserve"> (9168 cells), </w:t>
      </w:r>
      <w:r w:rsidR="000008F6" w:rsidRPr="00872C0C">
        <w:t>osteoblast (</w:t>
      </w:r>
      <w:r w:rsidR="00480197" w:rsidRPr="00872C0C">
        <w:t>OB</w:t>
      </w:r>
      <w:r w:rsidR="000008F6" w:rsidRPr="00872C0C">
        <w:t>)</w:t>
      </w:r>
      <w:r w:rsidR="00480197" w:rsidRPr="00872C0C">
        <w:t xml:space="preserve"> (971 cells), platelets (PL) (232 cells), proliferating Hem (PH) (1532 cells), </w:t>
      </w:r>
      <w:r w:rsidR="000008F6" w:rsidRPr="00872C0C">
        <w:t>smooth muscle cells (</w:t>
      </w:r>
      <w:r w:rsidR="00480197" w:rsidRPr="00872C0C">
        <w:t>SMC</w:t>
      </w:r>
      <w:r w:rsidR="000008F6" w:rsidRPr="00872C0C">
        <w:t>)</w:t>
      </w:r>
      <w:r w:rsidR="00480197" w:rsidRPr="00872C0C">
        <w:t xml:space="preserve"> (238 cells), MC (78 cells). </w:t>
      </w:r>
      <w:r w:rsidR="00FA02E7" w:rsidRPr="00872C0C">
        <w:t xml:space="preserve">We </w:t>
      </w:r>
      <w:r w:rsidR="00B5404C" w:rsidRPr="00872C0C">
        <w:t>repeated their cell subtyping and show</w:t>
      </w:r>
      <w:r w:rsidR="00FA02E7" w:rsidRPr="00872C0C">
        <w:t xml:space="preserve"> in Fig 9 that our UMAP analysis approximately reproduces the authors’ sin</w:t>
      </w:r>
      <w:r w:rsidR="00480197" w:rsidRPr="00872C0C">
        <w:t xml:space="preserve">gle cell 2-D </w:t>
      </w:r>
      <w:r w:rsidR="00BC0DE5" w:rsidRPr="00DA04E1">
        <w:rPr>
          <w:noProof/>
        </w:rPr>
        <mc:AlternateContent>
          <mc:Choice Requires="wps">
            <w:drawing>
              <wp:anchor distT="45720" distB="45720" distL="114300" distR="114300" simplePos="0" relativeHeight="251705344" behindDoc="0" locked="0" layoutInCell="1" allowOverlap="1" wp14:anchorId="18FCB9DD" wp14:editId="0FFE8A3A">
                <wp:simplePos x="0" y="0"/>
                <wp:positionH relativeFrom="margin">
                  <wp:align>right</wp:align>
                </wp:positionH>
                <wp:positionV relativeFrom="paragraph">
                  <wp:posOffset>1827315</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138109E1" w14:textId="77777777" w:rsidR="00024EFC" w:rsidRPr="007574CE" w:rsidRDefault="00024EFC" w:rsidP="00024EFC">
                            <w:pPr>
                              <w:rPr>
                                <w:rFonts w:eastAsia="SimSun"/>
                                <w:lang w:eastAsia="zh-CN"/>
                              </w:rPr>
                            </w:pPr>
                            <w:r w:rsidRPr="006437AD">
                              <w:rPr>
                                <w:rFonts w:eastAsia="SimSun"/>
                                <w:noProof/>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Default="00024EFC" w:rsidP="00024EFC">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B9DD" id="_x0000_s1035" type="#_x0000_t202" style="position:absolute;margin-left:184.1pt;margin-top:143.9pt;width:235.3pt;height:138.3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K9FAIAACc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">
                <v:textbox>
                  <w:txbxContent>
                    <w:p w14:paraId="138109E1" w14:textId="77777777" w:rsidR="00024EFC" w:rsidRPr="007574CE" w:rsidRDefault="00024EFC" w:rsidP="00024EFC">
                      <w:pPr>
                        <w:rPr>
                          <w:rFonts w:eastAsia="SimSun"/>
                          <w:lang w:eastAsia="zh-CN"/>
                        </w:rPr>
                      </w:pPr>
                      <w:r w:rsidRPr="006437AD">
                        <w:rPr>
                          <w:rFonts w:eastAsia="SimSun"/>
                          <w:noProof/>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Default="00024EFC" w:rsidP="00024EFC">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r w:rsidR="00480197" w:rsidRPr="00872C0C">
        <w:t>visualization</w:t>
      </w:r>
      <w:r w:rsidR="00FA02E7" w:rsidRPr="00872C0C">
        <w:t>.</w:t>
      </w:r>
    </w:p>
    <w:p w14:paraId="7784A88D" w14:textId="72E28787" w:rsidR="006437AD" w:rsidRPr="00872C0C" w:rsidRDefault="00222E04" w:rsidP="00085324">
      <w:pPr>
        <w:pStyle w:val="AbsHead"/>
      </w:pPr>
      <w:r w:rsidRPr="00DA04E1">
        <w:rPr>
          <w:noProof/>
        </w:rPr>
        <mc:AlternateContent>
          <mc:Choice Requires="wps">
            <w:drawing>
              <wp:anchor distT="45720" distB="45720" distL="114300" distR="114300" simplePos="0" relativeHeight="251707392" behindDoc="0" locked="0" layoutInCell="1" allowOverlap="1" wp14:anchorId="4447F77C" wp14:editId="66D568A7">
                <wp:simplePos x="0" y="0"/>
                <wp:positionH relativeFrom="margin">
                  <wp:align>right</wp:align>
                </wp:positionH>
                <wp:positionV relativeFrom="paragraph">
                  <wp:posOffset>1891545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Default="00222E04" w:rsidP="00222E04">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F77C" id="_x0000_s1036" type="#_x0000_t202" style="position:absolute;margin-left:184.1pt;margin-top:148.95pt;width:235.3pt;height:264.3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">
                <v:textbo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Default="00222E04" w:rsidP="00222E04">
                      <w:r>
                        <w:rPr>
                          <w:rFonts w:eastAsia="Calibri"/>
                          <w:color w:val="000000"/>
                          <w:kern w:val="24"/>
                          <w:sz w:val="16"/>
                          <w:szCs w:val="16"/>
                        </w:rPr>
                        <w:t>Fig 12. The violin plot for upper stream gene expression value of COL18A1 and ITGB3.</w:t>
                      </w:r>
                    </w:p>
                  </w:txbxContent>
                </v:textbox>
                <w10:wrap type="square" anchorx="margin"/>
              </v:shape>
            </w:pict>
          </mc:Fallback>
        </mc:AlternateContent>
      </w:r>
      <w:r w:rsidRPr="00994F22">
        <w:rPr>
          <w:noProof/>
        </w:rPr>
        <mc:AlternateContent>
          <mc:Choice Requires="wps">
            <w:drawing>
              <wp:anchor distT="45720" distB="45720" distL="114300" distR="114300" simplePos="0" relativeHeight="251701248" behindDoc="0" locked="0" layoutInCell="1" allowOverlap="1" wp14:anchorId="4E29B87C" wp14:editId="4E081C31">
                <wp:simplePos x="0" y="0"/>
                <wp:positionH relativeFrom="column">
                  <wp:align>right</wp:align>
                </wp:positionH>
                <wp:positionV relativeFrom="paragraph">
                  <wp:posOffset>3657420</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2260" cy="2233295"/>
                                          </a:xfrm>
                                          <a:prstGeom prst="rect">
                                            <a:avLst/>
                                          </a:prstGeom>
                                        </pic:spPr>
                                      </pic:pic>
                                    </a:graphicData>
                                  </a:graphic>
                                </wp:inline>
                              </w:drawing>
                            </w:r>
                          </w:p>
                          <w:p w14:paraId="408F8A0D" w14:textId="77777777" w:rsidR="00024EFC" w:rsidRPr="009B3DD3" w:rsidRDefault="00024EFC" w:rsidP="00024EFC">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5DAFE26C" w14:textId="77777777" w:rsidR="00024EFC" w:rsidRDefault="00024EFC" w:rsidP="00024E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9B87C" id="Text Box 9" o:spid="_x0000_s1037" type="#_x0000_t202" style="position:absolute;margin-left:187.7pt;margin-top:4in;width:238.9pt;height:207.55pt;z-index:25170124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">
                <v:textbo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2260" cy="2233295"/>
                                    </a:xfrm>
                                    <a:prstGeom prst="rect">
                                      <a:avLst/>
                                    </a:prstGeom>
                                  </pic:spPr>
                                </pic:pic>
                              </a:graphicData>
                            </a:graphic>
                          </wp:inline>
                        </w:drawing>
                      </w:r>
                    </w:p>
                    <w:p w14:paraId="408F8A0D" w14:textId="77777777" w:rsidR="00024EFC" w:rsidRPr="009B3DD3" w:rsidRDefault="00024EFC" w:rsidP="00024EFC">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5DAFE26C" w14:textId="77777777" w:rsidR="00024EFC" w:rsidRDefault="00024EFC" w:rsidP="00024EFC"/>
                  </w:txbxContent>
                </v:textbox>
                <w10:wrap type="square"/>
              </v:shape>
            </w:pict>
          </mc:Fallback>
        </mc:AlternateContent>
      </w:r>
      <w:r w:rsidR="008F1AB8" w:rsidRPr="00872C0C">
        <w:t xml:space="preserve">The outcome of applying </w:t>
      </w:r>
      <w:proofErr w:type="spellStart"/>
      <w:r w:rsidR="008F1AB8" w:rsidRPr="00872C0C">
        <w:t>rCom</w:t>
      </w:r>
      <w:proofErr w:type="spellEnd"/>
      <w:r w:rsidR="008F1AB8" w:rsidRPr="00872C0C">
        <w:t xml:space="preserve"> to this dataset is summarized in </w:t>
      </w:r>
      <w:r w:rsidR="00FA02E7" w:rsidRPr="00872C0C">
        <w:t>Tab.</w:t>
      </w:r>
      <w:r w:rsidR="008F1AB8" w:rsidRPr="00872C0C">
        <w:t xml:space="preserve"> </w:t>
      </w:r>
      <w:r w:rsidR="00FA02E7" w:rsidRPr="00872C0C">
        <w:t xml:space="preserve">2 </w:t>
      </w:r>
      <w:r w:rsidR="008F1AB8" w:rsidRPr="00872C0C">
        <w:t xml:space="preserve">in which only a portion of </w:t>
      </w:r>
      <w:r w:rsidR="00480197" w:rsidRPr="00872C0C">
        <w:t xml:space="preserve">communication routes with </w:t>
      </w:r>
      <w:r w:rsidR="008F1AB8" w:rsidRPr="00872C0C">
        <w:t>their route score &gt;</w:t>
      </w:r>
      <w:r w:rsidR="00480197" w:rsidRPr="00872C0C">
        <w:t xml:space="preserve"> </w:t>
      </w:r>
      <w:r w:rsidR="00241030" w:rsidRPr="00872C0C">
        <w:t>9</w:t>
      </w:r>
      <w:r w:rsidR="008F1AB8" w:rsidRPr="00872C0C">
        <w:t xml:space="preserve"> </w:t>
      </w:r>
      <w:r w:rsidR="004164FF" w:rsidRPr="00872C0C">
        <w:t>is</w:t>
      </w:r>
      <w:r w:rsidR="008F1AB8" w:rsidRPr="00872C0C">
        <w:t xml:space="preserve"> shown</w:t>
      </w:r>
      <w:r w:rsidR="00FA02E7" w:rsidRPr="00872C0C">
        <w:t xml:space="preserve">. </w:t>
      </w:r>
      <w:r w:rsidR="008F1AB8" w:rsidRPr="00872C0C">
        <w:t xml:space="preserve">The network rendering </w:t>
      </w:r>
      <w:proofErr w:type="spellStart"/>
      <w:r w:rsidR="008F1AB8" w:rsidRPr="00872C0C">
        <w:t>rICRN</w:t>
      </w:r>
      <w:proofErr w:type="spellEnd"/>
      <w:r w:rsidR="008F1AB8" w:rsidRPr="00872C0C">
        <w:t xml:space="preserve"> of the generated communication routes using </w:t>
      </w:r>
      <w:proofErr w:type="spellStart"/>
      <w:r w:rsidR="008F1AB8" w:rsidRPr="00872C0C">
        <w:t>Pyvis</w:t>
      </w:r>
      <w:proofErr w:type="spellEnd"/>
      <w:r w:rsidR="008F1AB8" w:rsidRPr="00872C0C">
        <w:t xml:space="preserve"> is </w:t>
      </w:r>
      <w:r w:rsidR="004164FF" w:rsidRPr="00872C0C">
        <w:t>given</w:t>
      </w:r>
      <w:r w:rsidR="008F1AB8" w:rsidRPr="00872C0C">
        <w:t xml:space="preserve"> </w:t>
      </w:r>
      <w:r w:rsidR="00480197" w:rsidRPr="00872C0C">
        <w:t xml:space="preserve">in </w:t>
      </w:r>
      <w:r w:rsidR="00A825BA" w:rsidRPr="00872C0C">
        <w:t>Fig</w:t>
      </w:r>
      <w:r w:rsidR="001226C1" w:rsidRPr="00872C0C">
        <w:t>.</w:t>
      </w:r>
      <w:r w:rsidR="002B214E" w:rsidRPr="00872C0C">
        <w:t>1</w:t>
      </w:r>
      <w:r w:rsidR="00D9594B" w:rsidRPr="00872C0C">
        <w:t>1</w:t>
      </w:r>
      <w:r w:rsidR="00480197" w:rsidRPr="00872C0C">
        <w:t xml:space="preserve">. </w:t>
      </w:r>
      <w:r w:rsidR="00D9594B" w:rsidRPr="00872C0C">
        <w:t>Noticeable in the figure is that the</w:t>
      </w:r>
      <w:r w:rsidR="00480197" w:rsidRPr="00872C0C">
        <w:t xml:space="preserve"> communication between</w:t>
      </w:r>
      <w:r w:rsidR="00EA534F" w:rsidRPr="00872C0C">
        <w:t xml:space="preserve"> </w:t>
      </w:r>
      <w:r w:rsidR="00480197" w:rsidRPr="00872C0C">
        <w:t>SMC and PL has the largest number of significant route pairs</w:t>
      </w:r>
      <w:r w:rsidR="00D9594B" w:rsidRPr="00872C0C">
        <w:t xml:space="preserve"> whereas</w:t>
      </w:r>
      <w:r w:rsidR="00480197" w:rsidRPr="00872C0C">
        <w:t xml:space="preserve"> the communication from MC to PH </w:t>
      </w:r>
      <w:r w:rsidR="00D9594B" w:rsidRPr="00872C0C">
        <w:t xml:space="preserve">has </w:t>
      </w:r>
      <w:r w:rsidR="00480197" w:rsidRPr="00872C0C">
        <w:t>only 2 route pairs.</w:t>
      </w:r>
      <w:r w:rsidR="00D9594B" w:rsidRPr="00872C0C">
        <w:t xml:space="preserve"> </w:t>
      </w:r>
      <w:r w:rsidR="004164FF" w:rsidRPr="00872C0C">
        <w:t xml:space="preserve">In fact, the interaction between SMC and PL </w:t>
      </w:r>
      <w:r w:rsidR="008F6AD1" w:rsidRPr="00872C0C">
        <w:t>appears to be well documented in the bone biology field</w:t>
      </w:r>
      <w:r w:rsidR="004164FF" w:rsidRPr="00872C0C">
        <w:t xml:space="preserve">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04364F2EA8034897B60DB9A1BF850475"/>
          </w:placeholder>
        </w:sdtPr>
        <w:sdtEndPr/>
        <w:sdtContent>
          <w:r w:rsidR="00B4235C" w:rsidRPr="00B4235C">
            <w:rPr>
              <w:color w:val="000000"/>
            </w:rPr>
            <w:t>[21]</w:t>
          </w:r>
        </w:sdtContent>
      </w:sdt>
      <w:r w:rsidR="004164FF" w:rsidRPr="00872C0C">
        <w:t xml:space="preserve">. </w:t>
      </w:r>
      <w:r w:rsidR="00D9594B" w:rsidRPr="00872C0C">
        <w:t xml:space="preserve">We elaborate on the </w:t>
      </w:r>
      <w:r w:rsidR="008F6AD1" w:rsidRPr="00872C0C">
        <w:t xml:space="preserve">specific </w:t>
      </w:r>
      <w:r w:rsidR="00D9594B" w:rsidRPr="00872C0C">
        <w:t xml:space="preserve">route </w:t>
      </w:r>
      <w:r w:rsidR="0045290D" w:rsidRPr="00872C0C">
        <w:t>(</w:t>
      </w:r>
      <w:r w:rsidR="00D9594B" w:rsidRPr="00872C0C">
        <w:t>ID</w:t>
      </w:r>
      <w:r w:rsidR="0045290D" w:rsidRPr="00872C0C">
        <w:t>: 95696)</w:t>
      </w:r>
      <w:r w:rsidR="00D9594B" w:rsidRPr="00872C0C">
        <w:t xml:space="preserve"> which acquired the highest route score 12.64</w:t>
      </w:r>
      <w:r w:rsidR="004164FF" w:rsidRPr="00872C0C">
        <w:t xml:space="preserve"> </w:t>
      </w:r>
      <w:r w:rsidR="008F6AD1" w:rsidRPr="00872C0C">
        <w:t xml:space="preserve">by </w:t>
      </w:r>
      <w:proofErr w:type="spellStart"/>
      <w:r w:rsidR="008F6AD1" w:rsidRPr="00872C0C">
        <w:t>rCom</w:t>
      </w:r>
      <w:proofErr w:type="spellEnd"/>
      <w:r w:rsidR="008F6AD1" w:rsidRPr="00872C0C">
        <w:t xml:space="preserve"> </w:t>
      </w:r>
      <w:r w:rsidR="004164FF" w:rsidRPr="00872C0C">
        <w:t xml:space="preserve">as shown in Tab 2. </w:t>
      </w:r>
      <w:r w:rsidR="00A825BA" w:rsidRPr="00872C0C">
        <w:t xml:space="preserve"> </w:t>
      </w:r>
      <w:r w:rsidR="008F6AD1" w:rsidRPr="00872C0C">
        <w:t>The</w:t>
      </w:r>
      <w:r w:rsidR="004164FF" w:rsidRPr="00872C0C">
        <w:t xml:space="preserve"> pictorial presentation of this route is shown in Fig 10</w:t>
      </w:r>
      <w:r w:rsidR="008F6AD1" w:rsidRPr="00872C0C">
        <w:t xml:space="preserve"> which highlights </w:t>
      </w:r>
      <w:r w:rsidR="006E2B58" w:rsidRPr="00872C0C">
        <w:t xml:space="preserve">SMC as </w:t>
      </w:r>
      <w:r w:rsidR="008F6AD1" w:rsidRPr="00872C0C">
        <w:t>the S</w:t>
      </w:r>
      <w:r w:rsidR="006E2B58" w:rsidRPr="00872C0C">
        <w:t>ecretor</w:t>
      </w:r>
      <w:r w:rsidR="008F6AD1" w:rsidRPr="00872C0C">
        <w:t xml:space="preserve"> and </w:t>
      </w:r>
      <w:r w:rsidR="006E2B58" w:rsidRPr="00872C0C">
        <w:t>PL</w:t>
      </w:r>
      <w:r w:rsidR="008F6AD1" w:rsidRPr="00872C0C">
        <w:t xml:space="preserve"> as the Receiver</w:t>
      </w:r>
      <w:r w:rsidR="006E2B58" w:rsidRPr="00872C0C">
        <w:t xml:space="preserve">. </w:t>
      </w:r>
      <w:r w:rsidR="008F6AD1" w:rsidRPr="00872C0C">
        <w:t>In its ULR identification, the transcription factor</w:t>
      </w:r>
      <w:r w:rsidR="006E2B58" w:rsidRPr="00872C0C">
        <w:t xml:space="preserve"> </w:t>
      </w:r>
      <w:r w:rsidR="006E2B58" w:rsidRPr="00872C0C">
        <w:rPr>
          <w:color w:val="000000"/>
        </w:rPr>
        <w:t xml:space="preserve">TBX3 </w:t>
      </w:r>
      <w:r w:rsidR="008F6AD1" w:rsidRPr="00872C0C">
        <w:rPr>
          <w:color w:val="000000"/>
        </w:rPr>
        <w:t>is estimated to target</w:t>
      </w:r>
      <w:r w:rsidR="006E2B58" w:rsidRPr="00872C0C">
        <w:rPr>
          <w:color w:val="000000"/>
        </w:rPr>
        <w:t xml:space="preserve"> COL18A</w:t>
      </w:r>
      <w:r w:rsidR="00290295" w:rsidRPr="00872C0C">
        <w:rPr>
          <w:color w:val="000000"/>
        </w:rPr>
        <w:t xml:space="preserve"> in SMC, and then this</w:t>
      </w:r>
      <w:r w:rsidR="006E2B58" w:rsidRPr="00872C0C">
        <w:rPr>
          <w:color w:val="000000"/>
        </w:rPr>
        <w:t xml:space="preserve"> COL18A1 </w:t>
      </w:r>
      <w:r w:rsidR="00290295" w:rsidRPr="00872C0C">
        <w:rPr>
          <w:color w:val="000000"/>
        </w:rPr>
        <w:t>binds to</w:t>
      </w:r>
      <w:r w:rsidR="006E2B58" w:rsidRPr="00872C0C">
        <w:rPr>
          <w:color w:val="000000"/>
        </w:rPr>
        <w:t xml:space="preserve"> </w:t>
      </w:r>
      <w:r w:rsidR="00290295" w:rsidRPr="00872C0C">
        <w:rPr>
          <w:color w:val="000000"/>
        </w:rPr>
        <w:t xml:space="preserve">ITGB3 in PL. In the DRR identification, </w:t>
      </w:r>
      <w:r w:rsidR="006E2B58" w:rsidRPr="00872C0C">
        <w:rPr>
          <w:color w:val="000000"/>
        </w:rPr>
        <w:t xml:space="preserve">ITGB3 regulates its </w:t>
      </w:r>
      <w:r w:rsidR="00290295" w:rsidRPr="00872C0C">
        <w:rPr>
          <w:color w:val="000000"/>
        </w:rPr>
        <w:t>downstream</w:t>
      </w:r>
      <w:r w:rsidR="006E2B58" w:rsidRPr="00872C0C">
        <w:rPr>
          <w:color w:val="000000"/>
        </w:rPr>
        <w:t xml:space="preserve"> genes and activ</w:t>
      </w:r>
      <w:r w:rsidR="00290295" w:rsidRPr="00872C0C">
        <w:rPr>
          <w:color w:val="000000"/>
        </w:rPr>
        <w:t>at</w:t>
      </w:r>
      <w:r w:rsidR="006E2B58" w:rsidRPr="00872C0C">
        <w:rPr>
          <w:color w:val="000000"/>
        </w:rPr>
        <w:t xml:space="preserve">es the PIK family genes </w:t>
      </w:r>
      <w:r w:rsidR="00290295" w:rsidRPr="00872C0C">
        <w:rPr>
          <w:color w:val="000000"/>
        </w:rPr>
        <w:t xml:space="preserve">in PL as shown </w:t>
      </w:r>
      <w:r w:rsidR="006E2B58" w:rsidRPr="00872C0C">
        <w:rPr>
          <w:color w:val="000000"/>
        </w:rPr>
        <w:t>at the end of the route</w:t>
      </w:r>
      <w:r w:rsidR="00290295" w:rsidRPr="00872C0C">
        <w:rPr>
          <w:color w:val="000000"/>
        </w:rPr>
        <w:t xml:space="preserve"> given in Fig 10</w:t>
      </w:r>
      <w:r w:rsidR="006E2B58" w:rsidRPr="00872C0C">
        <w:rPr>
          <w:color w:val="000000"/>
        </w:rPr>
        <w:t>. T</w:t>
      </w:r>
      <w:r w:rsidR="006E2B58" w:rsidRPr="00872C0C">
        <w:t>he gene expression value</w:t>
      </w:r>
      <w:r w:rsidR="007B39C1" w:rsidRPr="00872C0C">
        <w:t xml:space="preserve"> distribution for</w:t>
      </w:r>
      <w:r w:rsidR="006E2B58" w:rsidRPr="00872C0C">
        <w:t xml:space="preserve"> COL18A1 and ITGB3</w:t>
      </w:r>
      <w:r w:rsidR="007B39C1" w:rsidRPr="00872C0C">
        <w:t xml:space="preserve"> is shown for all identified cell subtypes </w:t>
      </w:r>
      <w:r w:rsidR="006E2B58" w:rsidRPr="00872C0C">
        <w:t>using violin plot</w:t>
      </w:r>
      <w:r w:rsidR="007B39C1" w:rsidRPr="00872C0C">
        <w:t>s</w:t>
      </w:r>
      <w:r w:rsidR="006E2B58" w:rsidRPr="00872C0C">
        <w:t xml:space="preserve"> in Fig. 11. </w:t>
      </w:r>
      <w:r w:rsidR="007B39C1" w:rsidRPr="00872C0C">
        <w:t xml:space="preserve">Noticeable here are that </w:t>
      </w:r>
      <w:r w:rsidR="00195992" w:rsidRPr="00872C0C">
        <w:t>among</w:t>
      </w:r>
      <w:r w:rsidR="00097A55" w:rsidRPr="00872C0C">
        <w:t xml:space="preserve"> all cell </w:t>
      </w:r>
      <w:r w:rsidR="007B39C1" w:rsidRPr="00872C0C">
        <w:t>subtypes</w:t>
      </w:r>
      <w:r w:rsidR="00097A55" w:rsidRPr="00872C0C">
        <w:t xml:space="preserve">, COL18A1 </w:t>
      </w:r>
      <w:r w:rsidR="007B4C03" w:rsidRPr="00872C0C">
        <w:t xml:space="preserve">and ITGB3 are predominantly </w:t>
      </w:r>
      <w:r w:rsidR="00097A55" w:rsidRPr="00872C0C">
        <w:t>expressed</w:t>
      </w:r>
      <w:r w:rsidR="007B39C1" w:rsidRPr="00872C0C">
        <w:t xml:space="preserve"> </w:t>
      </w:r>
      <w:r w:rsidR="00097A55" w:rsidRPr="00872C0C">
        <w:t>in the SMC and ITGB3</w:t>
      </w:r>
      <w:r w:rsidR="007B4C03" w:rsidRPr="00872C0C">
        <w:t xml:space="preserve">, respectively. </w:t>
      </w:r>
      <w:r w:rsidR="00480197" w:rsidRPr="00872C0C">
        <w:t xml:space="preserve">Our literature </w:t>
      </w:r>
      <w:r w:rsidR="00195992" w:rsidRPr="00872C0C">
        <w:t xml:space="preserve">survey reveals </w:t>
      </w:r>
      <w:r w:rsidR="00480197" w:rsidRPr="00872C0C">
        <w:t xml:space="preserve">that </w:t>
      </w:r>
      <w:r w:rsidR="001230E0" w:rsidRPr="00872C0C">
        <w:t xml:space="preserve">according to </w:t>
      </w:r>
      <w:r w:rsidR="00480197" w:rsidRPr="00872C0C">
        <w:t xml:space="preserve">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B4235C" w:rsidRPr="00B4235C">
            <w:rPr>
              <w:color w:val="000000"/>
            </w:rPr>
            <w:t>[22]</w:t>
          </w:r>
        </w:sdtContent>
      </w:sdt>
      <w:r w:rsidR="00480197" w:rsidRPr="00872C0C">
        <w:t xml:space="preserve"> </w:t>
      </w:r>
      <w:r w:rsidR="001230E0" w:rsidRPr="00872C0C">
        <w:t xml:space="preserve">SMC and PL are interacting with each other and ITGB3 </w:t>
      </w:r>
      <w:r w:rsidR="00480197" w:rsidRPr="00872C0C">
        <w:t xml:space="preserve">plays </w:t>
      </w:r>
      <w:r w:rsidR="001230E0" w:rsidRPr="00872C0C">
        <w:t xml:space="preserve">an </w:t>
      </w:r>
      <w:r w:rsidR="00480197" w:rsidRPr="00872C0C">
        <w:t xml:space="preserve">important role </w:t>
      </w:r>
      <w:r w:rsidR="00E82234" w:rsidRPr="00872C0C">
        <w:t>in</w:t>
      </w:r>
      <w:r w:rsidR="00480197" w:rsidRPr="00872C0C">
        <w:t xml:space="preserve"> smoothing muscle-derived atherosclerotic plaque cells</w:t>
      </w:r>
      <w:r w:rsidR="001230E0" w:rsidRPr="00872C0C">
        <w:t xml:space="preserve">. A similar report about the interface between SMC and PL is also </w:t>
      </w:r>
      <w:r w:rsidR="00772C80" w:rsidRPr="00872C0C">
        <w:t xml:space="preserve">reported </w:t>
      </w:r>
      <w:r w:rsidR="001230E0" w:rsidRPr="00872C0C">
        <w:t xml:space="preserve">by </w:t>
      </w:r>
      <w:r w:rsidR="007B4C03" w:rsidRPr="00872C0C">
        <w:t xml:space="preserve">Inoue et al 2015 </w:t>
      </w:r>
      <w:sdt>
        <w:sdtPr>
          <w:rPr>
            <w:color w:val="000000"/>
          </w:rPr>
          <w:tag w:val="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
          <w:id w:val="992221080"/>
          <w:placeholder>
            <w:docPart w:val="DefaultPlaceholder_-1854013440"/>
          </w:placeholder>
        </w:sdtPr>
        <w:sdtEndPr/>
        <w:sdtContent>
          <w:r w:rsidR="00B4235C" w:rsidRPr="00B4235C">
            <w:rPr>
              <w:color w:val="000000"/>
            </w:rPr>
            <w:t>[23]</w:t>
          </w:r>
        </w:sdtContent>
      </w:sdt>
      <w:r w:rsidR="001230E0" w:rsidRPr="00872C0C">
        <w:t xml:space="preserve"> </w:t>
      </w:r>
      <w:r w:rsidR="00772C80" w:rsidRPr="00872C0C">
        <w:t>who state that</w:t>
      </w:r>
      <w:r w:rsidR="00E82234" w:rsidRPr="00872C0C">
        <w:t xml:space="preserve"> </w:t>
      </w:r>
      <w:r w:rsidR="007B4C03" w:rsidRPr="00872C0C">
        <w:t>smooth muscle c</w:t>
      </w:r>
      <w:r w:rsidR="00E82234" w:rsidRPr="00872C0C">
        <w:t xml:space="preserve">ells </w:t>
      </w:r>
      <w:r w:rsidR="007B4C03" w:rsidRPr="00872C0C">
        <w:t xml:space="preserve">stimulate </w:t>
      </w:r>
      <w:r w:rsidR="00E82234" w:rsidRPr="00872C0C">
        <w:t xml:space="preserve">platelets </w:t>
      </w:r>
      <w:r w:rsidR="007B4C03" w:rsidRPr="00872C0C">
        <w:t>in atherothrombosis.</w:t>
      </w:r>
      <w:r w:rsidR="00480197" w:rsidRPr="00872C0C">
        <w:t xml:space="preserve"> </w:t>
      </w:r>
      <w:r w:rsidR="002B214E" w:rsidRPr="00872C0C">
        <w:t xml:space="preserve">We </w:t>
      </w:r>
      <w:r w:rsidR="00E82234" w:rsidRPr="00872C0C">
        <w:t>show</w:t>
      </w:r>
      <w:r w:rsidR="002B214E" w:rsidRPr="00872C0C">
        <w:t xml:space="preserve"> the gene expression value </w:t>
      </w:r>
      <w:r w:rsidR="00E82234" w:rsidRPr="00872C0C">
        <w:t xml:space="preserve">distribution for </w:t>
      </w:r>
      <w:r w:rsidR="002B214E" w:rsidRPr="00872C0C">
        <w:t xml:space="preserve">all the TFs that </w:t>
      </w:r>
      <w:r w:rsidR="00E82234" w:rsidRPr="00872C0C">
        <w:t xml:space="preserve">are known to </w:t>
      </w:r>
      <w:r w:rsidR="002B214E" w:rsidRPr="00872C0C">
        <w:t>regulate the COL18A1 includ</w:t>
      </w:r>
      <w:r w:rsidR="00E82234" w:rsidRPr="00872C0C">
        <w:t xml:space="preserve">ing </w:t>
      </w:r>
      <w:r w:rsidR="002B214E" w:rsidRPr="00872C0C">
        <w:t>TFAP2A, TBX3, NUCKS1, SOX11 and RCOR2 in Fig 1</w:t>
      </w:r>
      <w:r w:rsidR="00DF5633" w:rsidRPr="00872C0C">
        <w:t>3</w:t>
      </w:r>
      <w:r w:rsidR="002B214E" w:rsidRPr="00872C0C">
        <w:t xml:space="preserve">. Only TBX3 are highly expressed in the SMC </w:t>
      </w:r>
      <w:r w:rsidR="00B62B1C" w:rsidRPr="00872C0C">
        <w:t>suggesting a support for</w:t>
      </w:r>
      <w:r w:rsidR="002B214E" w:rsidRPr="00872C0C">
        <w:t xml:space="preserve"> </w:t>
      </w:r>
      <w:proofErr w:type="spellStart"/>
      <w:r w:rsidR="002B214E" w:rsidRPr="00872C0C">
        <w:t>rCOM</w:t>
      </w:r>
      <w:r w:rsidR="00B62B1C" w:rsidRPr="00872C0C">
        <w:t>’s</w:t>
      </w:r>
      <w:proofErr w:type="spellEnd"/>
      <w:r w:rsidR="002B214E" w:rsidRPr="00872C0C">
        <w:t xml:space="preserve"> pick</w:t>
      </w:r>
      <w:r w:rsidR="00B62B1C" w:rsidRPr="00872C0C">
        <w:t xml:space="preserve"> of</w:t>
      </w:r>
      <w:r w:rsidR="002B214E" w:rsidRPr="00872C0C">
        <w:t xml:space="preserve"> TBX3 as the upstream for COL18A.</w:t>
      </w:r>
      <w:r w:rsidR="00772C80" w:rsidRPr="00872C0C">
        <w:t xml:space="preserve"> </w:t>
      </w:r>
      <w:r w:rsidR="00F46E54" w:rsidRPr="00872C0C">
        <w:t xml:space="preserve">Lastly, </w:t>
      </w:r>
      <w:r w:rsidR="00772C80" w:rsidRPr="00872C0C">
        <w:t xml:space="preserve">Sipola et al (2009) </w:t>
      </w:r>
      <w:sdt>
        <w:sdtPr>
          <w:rPr>
            <w:color w:val="000000"/>
          </w:rPr>
          <w:tag w:val="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
          <w:id w:val="1850132943"/>
          <w:placeholder>
            <w:docPart w:val="DefaultPlaceholder_-1854013440"/>
          </w:placeholder>
        </w:sdtPr>
        <w:sdtEndPr/>
        <w:sdtContent>
          <w:r w:rsidR="00B4235C" w:rsidRPr="00B4235C">
            <w:rPr>
              <w:color w:val="000000"/>
            </w:rPr>
            <w:t>[24]</w:t>
          </w:r>
        </w:sdtContent>
      </w:sdt>
      <w:r w:rsidR="00772C80" w:rsidRPr="00872C0C">
        <w:t xml:space="preserve"> </w:t>
      </w:r>
      <w:r w:rsidR="00F46E54" w:rsidRPr="00872C0C">
        <w:t xml:space="preserve">report that </w:t>
      </w:r>
      <w:r w:rsidR="00772C80" w:rsidRPr="00872C0C">
        <w:t xml:space="preserve">COL18A1 affects osteoblast </w:t>
      </w:r>
      <w:r w:rsidR="00772C80" w:rsidRPr="00872C0C">
        <w:lastRenderedPageBreak/>
        <w:t>behavior.</w:t>
      </w:r>
      <w:r w:rsidR="00F46E54" w:rsidRPr="00872C0C">
        <w:t xml:space="preserve"> It remains to be seen how and if COL18A1 may play a role in interfacing SMC and PL in osteoblast driven bone biology.</w:t>
      </w:r>
    </w:p>
    <w:p w14:paraId="464D1EB5" w14:textId="64698669" w:rsidR="00480197" w:rsidRPr="00872C0C" w:rsidRDefault="00480197" w:rsidP="00516F5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4. Discussion and conclusion</w:t>
      </w:r>
    </w:p>
    <w:p w14:paraId="179FF28D" w14:textId="3BA8C114" w:rsidR="00480197" w:rsidRPr="00872C0C" w:rsidRDefault="00480197" w:rsidP="00085324">
      <w:pPr>
        <w:pStyle w:val="AbsHead"/>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 </w:t>
      </w:r>
      <w:r w:rsidR="00C07995" w:rsidRPr="00872C0C">
        <w:t xml:space="preserve">Our system can be compared with </w:t>
      </w:r>
      <w:proofErr w:type="spellStart"/>
      <w:r w:rsidR="00C07995" w:rsidRPr="00872C0C">
        <w:t>Ctyotalk</w:t>
      </w:r>
      <w:proofErr w:type="spellEnd"/>
      <w:r w:rsidR="00C07995" w:rsidRPr="00872C0C">
        <w:t xml:space="preserve"> which is one of multiple </w:t>
      </w:r>
      <w:r w:rsidR="00A01075" w:rsidRPr="00872C0C">
        <w:t>existing</w:t>
      </w:r>
      <w:r w:rsidR="00C07995" w:rsidRPr="00872C0C">
        <w:t xml:space="preserve"> cell-cell communication discovery systems. Like in </w:t>
      </w:r>
      <w:proofErr w:type="spellStart"/>
      <w:r w:rsidR="00C07995" w:rsidRPr="00872C0C">
        <w:t>rCom</w:t>
      </w:r>
      <w:proofErr w:type="spellEnd"/>
      <w:r w:rsidR="00C07995" w:rsidRPr="00872C0C">
        <w:t xml:space="preserve">, </w:t>
      </w:r>
      <w:proofErr w:type="spellStart"/>
      <w:r w:rsidRPr="00872C0C">
        <w:t>Ctyotalk</w:t>
      </w:r>
      <w:proofErr w:type="spellEnd"/>
      <w:r w:rsidRPr="00872C0C">
        <w:t xml:space="preserve"> </w:t>
      </w:r>
      <w:r w:rsidR="00C07995" w:rsidRPr="00872C0C">
        <w:t>also produces</w:t>
      </w:r>
      <w:r w:rsidRPr="00872C0C">
        <w:t xml:space="preserve"> a signal transduction network between cell types</w:t>
      </w:r>
      <w:r w:rsidR="00C07995" w:rsidRPr="00872C0C">
        <w:t xml:space="preserve">. But one key </w:t>
      </w:r>
      <w:r w:rsidRPr="00872C0C">
        <w:t>difference between</w:t>
      </w:r>
      <w:r w:rsidR="00C07995" w:rsidRPr="00872C0C">
        <w:t xml:space="preserve"> </w:t>
      </w:r>
      <w:proofErr w:type="spellStart"/>
      <w:r w:rsidR="00C07995" w:rsidRPr="00872C0C">
        <w:t>Cytoalk</w:t>
      </w:r>
      <w:proofErr w:type="spellEnd"/>
      <w:r w:rsidR="00C07995" w:rsidRPr="00872C0C">
        <w:t xml:space="preserve"> and</w:t>
      </w:r>
      <w:r w:rsidRPr="00872C0C">
        <w:t xml:space="preserve"> </w:t>
      </w:r>
      <w:proofErr w:type="spellStart"/>
      <w:r w:rsidRPr="00872C0C">
        <w:t>rCom</w:t>
      </w:r>
      <w:proofErr w:type="spellEnd"/>
      <w:r w:rsidRPr="00872C0C">
        <w:t xml:space="preserve"> </w:t>
      </w:r>
      <w:r w:rsidR="00DE5834" w:rsidRPr="00872C0C">
        <w:t xml:space="preserve">is </w:t>
      </w:r>
      <w:r w:rsidR="00C07995" w:rsidRPr="00872C0C">
        <w:t xml:space="preserve">if any </w:t>
      </w:r>
      <w:r w:rsidRPr="00872C0C">
        <w:t>prior knowledge</w:t>
      </w:r>
      <w:r w:rsidR="00C07995" w:rsidRPr="00872C0C">
        <w:t xml:space="preserve"> is used or not</w:t>
      </w:r>
      <w:r w:rsidR="00A01075" w:rsidRPr="00872C0C">
        <w:t xml:space="preserve"> for the inference</w:t>
      </w:r>
      <w:r w:rsidRPr="00872C0C">
        <w:t xml:space="preserve">. The network inferred by </w:t>
      </w:r>
      <w:proofErr w:type="spellStart"/>
      <w:r w:rsidRPr="00872C0C">
        <w:t>Cytotalk</w:t>
      </w:r>
      <w:proofErr w:type="spellEnd"/>
      <w:r w:rsidRPr="00872C0C">
        <w:t xml:space="preserve"> is</w:t>
      </w:r>
      <w:r w:rsidR="00C07995" w:rsidRPr="00872C0C">
        <w:t xml:space="preserve"> strictly</w:t>
      </w:r>
      <w:r w:rsidRPr="00872C0C">
        <w:t xml:space="preserve"> data driven</w:t>
      </w:r>
      <w:r w:rsidR="00083D77" w:rsidRPr="00872C0C">
        <w:t>—a form of unbiased analysis. In contrast,</w:t>
      </w:r>
      <w:r w:rsidRPr="00872C0C">
        <w:t xml:space="preserve"> </w:t>
      </w:r>
      <w:proofErr w:type="spellStart"/>
      <w:r w:rsidRPr="00872C0C">
        <w:t>rCom</w:t>
      </w:r>
      <w:proofErr w:type="spellEnd"/>
      <w:r w:rsidRPr="00872C0C">
        <w:t xml:space="preserve"> </w:t>
      </w:r>
      <w:r w:rsidR="00083D77" w:rsidRPr="00872C0C">
        <w:t>aims</w:t>
      </w:r>
      <w:r w:rsidRPr="00872C0C">
        <w:t xml:space="preserve"> to </w:t>
      </w:r>
      <w:r w:rsidR="00083D77" w:rsidRPr="00872C0C">
        <w:t>extend</w:t>
      </w:r>
      <w:r w:rsidRPr="00872C0C">
        <w:t xml:space="preserve"> the</w:t>
      </w:r>
      <w:r w:rsidR="00083D77" w:rsidRPr="00872C0C">
        <w:t xml:space="preserve"> </w:t>
      </w:r>
      <w:r w:rsidR="00A01075" w:rsidRPr="00872C0C">
        <w:t xml:space="preserve">“existing” </w:t>
      </w:r>
      <w:r w:rsidR="00083D77" w:rsidRPr="00872C0C">
        <w:t>curated</w:t>
      </w:r>
      <w:r w:rsidRPr="00872C0C">
        <w:t xml:space="preserve"> network by </w:t>
      </w:r>
      <w:r w:rsidR="00083D77" w:rsidRPr="00872C0C">
        <w:t xml:space="preserve">introducing de novo pathway </w:t>
      </w:r>
      <w:r w:rsidRPr="00872C0C">
        <w:t xml:space="preserve">routes </w:t>
      </w:r>
      <w:r w:rsidR="00083D77" w:rsidRPr="00872C0C">
        <w:t>as best guesses. The assumption behind th</w:t>
      </w:r>
      <w:r w:rsidR="00A01075" w:rsidRPr="00872C0C">
        <w:t>is</w:t>
      </w:r>
      <w:r w:rsidR="00083D77" w:rsidRPr="00872C0C">
        <w:t xml:space="preserve"> use of prior knowledge is that </w:t>
      </w:r>
      <w:r w:rsidR="00706A49" w:rsidRPr="00872C0C">
        <w:t xml:space="preserve">many curated resources record regulatory relationships either computationally predicted or experimentally derived. The chance these relationships can </w:t>
      </w:r>
      <w:r w:rsidR="00A01075" w:rsidRPr="00872C0C">
        <w:t>repeat in related biological context</w:t>
      </w:r>
      <w:r w:rsidR="00706A49" w:rsidRPr="00872C0C">
        <w:t xml:space="preserve"> should be higher than random</w:t>
      </w:r>
      <w:r w:rsidR="000903A7" w:rsidRPr="00872C0C">
        <w:t>,</w:t>
      </w:r>
      <w:r w:rsidR="00706A49" w:rsidRPr="00872C0C">
        <w:t xml:space="preserve"> and the single cell gene expression data set </w:t>
      </w:r>
      <w:r w:rsidR="000903A7" w:rsidRPr="00872C0C">
        <w:t>used for the analysis can be seen as</w:t>
      </w:r>
      <w:r w:rsidR="00706A49" w:rsidRPr="00872C0C">
        <w:t xml:space="preserve"> evidences supporting</w:t>
      </w:r>
      <w:r w:rsidR="000903A7" w:rsidRPr="00872C0C">
        <w:t xml:space="preserve"> the</w:t>
      </w:r>
      <w:r w:rsidR="00706A49" w:rsidRPr="00872C0C">
        <w:t xml:space="preserve"> “context-specific” extension of the</w:t>
      </w:r>
      <w:r w:rsidR="000903A7" w:rsidRPr="00872C0C">
        <w:t xml:space="preserve"> derived</w:t>
      </w:r>
      <w:r w:rsidR="00706A49" w:rsidRPr="00872C0C">
        <w:t xml:space="preserve"> cell-cell communication. </w:t>
      </w:r>
      <w:r w:rsidR="000903A7" w:rsidRPr="00872C0C">
        <w:t>Using the example from</w:t>
      </w:r>
      <w:r w:rsidR="00706A49" w:rsidRPr="00872C0C">
        <w:t xml:space="preserve"> our second case study, the communication between SMC and PL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the possible </w:t>
      </w:r>
      <w:r w:rsidR="000903A7" w:rsidRPr="00872C0C">
        <w:t>regulation</w:t>
      </w:r>
      <w:r w:rsidR="00706A49" w:rsidRPr="00872C0C">
        <w:t xml:space="preserve"> relationship </w:t>
      </w:r>
      <w:r w:rsidR="000903A7" w:rsidRPr="00872C0C">
        <w:t xml:space="preserve">occurring between </w:t>
      </w:r>
      <w:r w:rsidR="00706A49" w:rsidRPr="00872C0C">
        <w:t xml:space="preserve">SMC and PL 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lead, but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the lead would</w:t>
      </w:r>
      <w:r w:rsidR="00A01075" w:rsidRPr="00872C0C">
        <w:t xml:space="preserve"> merit experimental validation. </w:t>
      </w:r>
    </w:p>
    <w:p w14:paraId="2745275D" w14:textId="30E14232" w:rsidR="00E13E12" w:rsidRPr="00872C0C" w:rsidRDefault="00E13E12" w:rsidP="00E13E12">
      <w:pPr>
        <w:pStyle w:val="AbsHead"/>
      </w:pPr>
      <w:r w:rsidRPr="00872C0C">
        <w:t xml:space="preserve">The current version of with </w:t>
      </w:r>
      <w:proofErr w:type="spellStart"/>
      <w:r w:rsidRPr="00872C0C">
        <w:t>rCom</w:t>
      </w:r>
      <w:proofErr w:type="spellEnd"/>
      <w:r w:rsidRPr="00872C0C">
        <w:t xml:space="preserve"> was developed using </w:t>
      </w:r>
      <w:proofErr w:type="spellStart"/>
      <w:r w:rsidRPr="00872C0C">
        <w:t>Harmonizome’s</w:t>
      </w:r>
      <w:proofErr w:type="spellEnd"/>
      <w:r w:rsidRPr="00872C0C">
        <w:t xml:space="preserve"> curation of TF targets based on </w:t>
      </w:r>
      <w:proofErr w:type="spellStart"/>
      <w:r w:rsidR="00921584" w:rsidRPr="00872C0C">
        <w:t>Harmonizome</w:t>
      </w:r>
      <w:proofErr w:type="spellEnd"/>
      <w:r w:rsidRPr="00872C0C">
        <w:t xml:space="preserve">, </w:t>
      </w:r>
      <w:proofErr w:type="spellStart"/>
      <w:r w:rsidRPr="00872C0C">
        <w:t>CellTalkDB</w:t>
      </w:r>
      <w:proofErr w:type="spellEnd"/>
      <w:r w:rsidR="00BE2B6A">
        <w:t xml:space="preserve"> and </w:t>
      </w:r>
      <w:proofErr w:type="spellStart"/>
      <w:r w:rsidR="00BE2B6A">
        <w:t>CellChatDB</w:t>
      </w:r>
      <w:proofErr w:type="spellEnd"/>
      <w:r w:rsidRPr="00872C0C">
        <w:t xml:space="preserve"> for curated ligand-receptor pairs, and KEGG for curated signaling pathways. However, it can be easily extended to use other databases such as </w:t>
      </w:r>
      <w:proofErr w:type="spellStart"/>
      <w:r w:rsidRPr="00872C0C">
        <w:t>BioGRID</w:t>
      </w:r>
      <w:proofErr w:type="spellEnd"/>
      <w:r w:rsidRPr="00872C0C">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AD9166E30D284285AB22EA62D6679C73"/>
          </w:placeholder>
        </w:sdtPr>
        <w:sdtEndPr/>
        <w:sdtContent>
          <w:r w:rsidR="00B4235C" w:rsidRPr="00B4235C">
            <w:rPr>
              <w:color w:val="000000"/>
            </w:rPr>
            <w:t>[25]</w:t>
          </w:r>
        </w:sdtContent>
      </w:sdt>
      <w:r w:rsidRPr="00872C0C">
        <w:t xml:space="preserve"> and STRING</w:t>
      </w:r>
      <w:r w:rsidR="00B02D90" w:rsidRPr="00872C0C">
        <w:t xml:space="preserve"> </w:t>
      </w:r>
      <w:sdt>
        <w:sdtPr>
          <w:rPr>
            <w:color w:val="000000"/>
          </w:rPr>
          <w:tag w:val="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
          <w:id w:val="949281611"/>
          <w:placeholder>
            <w:docPart w:val="DefaultPlaceholder_-1854013440"/>
          </w:placeholder>
        </w:sdtPr>
        <w:sdtContent>
          <w:r w:rsidR="00B4235C" w:rsidRPr="00B4235C">
            <w:rPr>
              <w:color w:val="000000"/>
            </w:rPr>
            <w:t>[26]</w:t>
          </w:r>
        </w:sdtContent>
      </w:sdt>
      <w:r w:rsidRPr="00872C0C">
        <w:t xml:space="preserve"> For future work, we believe </w:t>
      </w:r>
      <w:proofErr w:type="spellStart"/>
      <w:r w:rsidRPr="00872C0C">
        <w:t>rCom</w:t>
      </w:r>
      <w:proofErr w:type="spellEnd"/>
      <w:r w:rsidRPr="00872C0C">
        <w:t xml:space="preserve"> is well poised to handle spatial genomics data (e.g., </w:t>
      </w:r>
      <w:proofErr w:type="spellStart"/>
      <w:r w:rsidRPr="00872C0C">
        <w:t>seqFISH</w:t>
      </w:r>
      <w:proofErr w:type="spellEnd"/>
      <w:r w:rsidRPr="00872C0C">
        <w:t>/</w:t>
      </w:r>
      <w:proofErr w:type="spellStart"/>
      <w:r w:rsidRPr="00872C0C">
        <w:t>seqFISH</w:t>
      </w:r>
      <w:proofErr w:type="spellEnd"/>
      <w:r w:rsidRPr="00872C0C">
        <w:t xml:space="preserve">+, MERFISH, </w:t>
      </w:r>
      <w:proofErr w:type="spellStart"/>
      <w:r w:rsidRPr="00872C0C">
        <w:t>Visium</w:t>
      </w:r>
      <w:proofErr w:type="spellEnd"/>
      <w:r w:rsidRPr="00872C0C">
        <w:t>, etc.) in which cells’ proximity information is combined with their transcriptomic/protein data to improve the accuracy of cell-cell communication and their regulatory relationships at single cell resolution.</w:t>
      </w:r>
    </w:p>
    <w:p w14:paraId="5FAE9D04" w14:textId="446DB10A" w:rsidR="00480197" w:rsidRPr="00586A35" w:rsidRDefault="00480197" w:rsidP="00243733">
      <w:pPr>
        <w:pStyle w:val="AckHead"/>
        <w:rPr>
          <w14:ligatures w14:val="standard"/>
        </w:rPr>
      </w:pPr>
      <w:r w:rsidRPr="00586A35">
        <w:rPr>
          <w14:ligatures w14:val="standard"/>
        </w:rPr>
        <w:t>ACKNOWLEDGMENTS</w:t>
      </w:r>
    </w:p>
    <w:p w14:paraId="1040D56B" w14:textId="1E31CF32"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6A138642" w14:textId="1514A808" w:rsidR="00B4235C" w:rsidRPr="00222E04" w:rsidRDefault="00B4235C" w:rsidP="00222E04">
          <w:pPr>
            <w:widowControl w:val="0"/>
            <w:autoSpaceDE w:val="0"/>
            <w:autoSpaceDN w:val="0"/>
            <w:adjustRightInd w:val="0"/>
            <w:spacing w:line="240" w:lineRule="auto"/>
            <w:ind w:hanging="640"/>
            <w:divId w:val="107042309"/>
            <w:rPr>
              <w:rFonts w:cs="Linux Libertine"/>
              <w:sz w:val="14"/>
              <w:szCs w:val="24"/>
            </w:rPr>
          </w:pPr>
          <w:r w:rsidRPr="00222E04">
            <w:rPr>
              <w:rFonts w:cs="Linux Libertine"/>
              <w:sz w:val="14"/>
              <w:szCs w:val="24"/>
            </w:rPr>
            <w:t>[1]</w:t>
          </w:r>
          <w:r w:rsidRPr="00222E04">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222E04">
            <w:rPr>
              <w:rFonts w:cs="Linux Libertine"/>
              <w:sz w:val="14"/>
              <w:szCs w:val="24"/>
            </w:rPr>
            <w:t>doi</w:t>
          </w:r>
          <w:proofErr w:type="spellEnd"/>
          <w:r w:rsidRPr="00222E04">
            <w:rPr>
              <w:rFonts w:cs="Linux Libertine"/>
              <w:sz w:val="14"/>
              <w:szCs w:val="24"/>
            </w:rPr>
            <w:t>: 10.1016/J.CELREP.2017.12.072.</w:t>
          </w:r>
        </w:p>
        <w:p w14:paraId="0A128B97" w14:textId="77777777" w:rsidR="00B4235C" w:rsidRPr="00222E04" w:rsidRDefault="00B4235C" w:rsidP="00222E04">
          <w:pPr>
            <w:widowControl w:val="0"/>
            <w:autoSpaceDE w:val="0"/>
            <w:autoSpaceDN w:val="0"/>
            <w:adjustRightInd w:val="0"/>
            <w:spacing w:line="240" w:lineRule="auto"/>
            <w:ind w:hanging="640"/>
            <w:divId w:val="849372586"/>
            <w:rPr>
              <w:rFonts w:cs="Linux Libertine"/>
              <w:sz w:val="14"/>
              <w:szCs w:val="24"/>
            </w:rPr>
          </w:pPr>
          <w:r w:rsidRPr="00222E04">
            <w:rPr>
              <w:rFonts w:cs="Linux Libertine"/>
              <w:sz w:val="14"/>
              <w:szCs w:val="24"/>
            </w:rPr>
            <w:t>[2]</w:t>
          </w:r>
          <w:r w:rsidRPr="00222E04">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222E04">
            <w:rPr>
              <w:rFonts w:cs="Linux Libertine"/>
              <w:sz w:val="14"/>
              <w:szCs w:val="24"/>
            </w:rPr>
            <w:t>doi</w:t>
          </w:r>
          <w:proofErr w:type="spellEnd"/>
          <w:r w:rsidRPr="00222E04">
            <w:rPr>
              <w:rFonts w:cs="Linux Libertine"/>
              <w:sz w:val="14"/>
              <w:szCs w:val="24"/>
            </w:rPr>
            <w:t>: 10.1016/J.CELREP.2018.10.047.</w:t>
          </w:r>
        </w:p>
        <w:p w14:paraId="0481CBC4" w14:textId="77777777" w:rsidR="00B4235C" w:rsidRPr="00222E04" w:rsidRDefault="00B4235C" w:rsidP="00222E04">
          <w:pPr>
            <w:widowControl w:val="0"/>
            <w:autoSpaceDE w:val="0"/>
            <w:autoSpaceDN w:val="0"/>
            <w:adjustRightInd w:val="0"/>
            <w:spacing w:line="240" w:lineRule="auto"/>
            <w:ind w:hanging="640"/>
            <w:divId w:val="1601134873"/>
            <w:rPr>
              <w:rFonts w:cs="Linux Libertine"/>
              <w:sz w:val="14"/>
              <w:szCs w:val="24"/>
            </w:rPr>
          </w:pPr>
          <w:r w:rsidRPr="00222E04">
            <w:rPr>
              <w:rFonts w:cs="Linux Libertine"/>
              <w:sz w:val="14"/>
              <w:szCs w:val="24"/>
            </w:rPr>
            <w:t>[3]</w:t>
          </w:r>
          <w:r w:rsidRPr="00222E04">
            <w:rPr>
              <w:rFonts w:cs="Linux Libertine"/>
              <w:sz w:val="14"/>
              <w:szCs w:val="24"/>
            </w:rPr>
            <w:tab/>
            <w:t xml:space="preserve">J. X. Zhou, R. </w:t>
          </w:r>
          <w:proofErr w:type="spellStart"/>
          <w:r w:rsidRPr="00222E04">
            <w:rPr>
              <w:rFonts w:cs="Linux Libertine"/>
              <w:sz w:val="14"/>
              <w:szCs w:val="24"/>
            </w:rPr>
            <w:t>Taramelli</w:t>
          </w:r>
          <w:proofErr w:type="spellEnd"/>
          <w:r w:rsidRPr="00222E04">
            <w:rPr>
              <w:rFonts w:cs="Linux Libertine"/>
              <w:sz w:val="14"/>
              <w:szCs w:val="24"/>
            </w:rPr>
            <w:t xml:space="preserve">, E. Pedrini, T. </w:t>
          </w:r>
          <w:proofErr w:type="spellStart"/>
          <w:r w:rsidRPr="00222E04">
            <w:rPr>
              <w:rFonts w:cs="Linux Libertine"/>
              <w:sz w:val="14"/>
              <w:szCs w:val="24"/>
            </w:rPr>
            <w:t>Knijnenburg</w:t>
          </w:r>
          <w:proofErr w:type="spellEnd"/>
          <w:r w:rsidRPr="00222E04">
            <w:rPr>
              <w:rFonts w:cs="Linux Libertine"/>
              <w:sz w:val="14"/>
              <w:szCs w:val="24"/>
            </w:rPr>
            <w:t xml:space="preserve">, and S. Huang, “Extracting Intercellular Signaling Network of Cancer Tissues using </w:t>
          </w:r>
          <w:r w:rsidRPr="00222E04">
            <w:rPr>
              <w:rFonts w:cs="Linux Libertine"/>
              <w:sz w:val="14"/>
              <w:szCs w:val="24"/>
            </w:rPr>
            <w:t xml:space="preserve">Ligand-Receptor Expression Patterns from Whole-tumor and Single-cell Transcriptomes,” Scientific Reports 2017 7:1, vol. 7, no. 1, pp. 1–15, Aug. 2017, </w:t>
          </w:r>
          <w:proofErr w:type="spellStart"/>
          <w:r w:rsidRPr="00222E04">
            <w:rPr>
              <w:rFonts w:cs="Linux Libertine"/>
              <w:sz w:val="14"/>
              <w:szCs w:val="24"/>
            </w:rPr>
            <w:t>doi</w:t>
          </w:r>
          <w:proofErr w:type="spellEnd"/>
          <w:r w:rsidRPr="00222E04">
            <w:rPr>
              <w:rFonts w:cs="Linux Libertine"/>
              <w:sz w:val="14"/>
              <w:szCs w:val="24"/>
            </w:rPr>
            <w:t>: 10.1038/s41598-017-09307-w.</w:t>
          </w:r>
        </w:p>
        <w:p w14:paraId="0272E29E" w14:textId="11EE34ED" w:rsidR="00B4235C" w:rsidRPr="00222E04" w:rsidRDefault="00B4235C" w:rsidP="00222E04">
          <w:pPr>
            <w:widowControl w:val="0"/>
            <w:autoSpaceDE w:val="0"/>
            <w:autoSpaceDN w:val="0"/>
            <w:adjustRightInd w:val="0"/>
            <w:spacing w:line="240" w:lineRule="auto"/>
            <w:ind w:hanging="640"/>
            <w:divId w:val="620649020"/>
            <w:rPr>
              <w:rFonts w:cs="Linux Libertine"/>
              <w:sz w:val="14"/>
              <w:szCs w:val="24"/>
            </w:rPr>
          </w:pPr>
          <w:r w:rsidRPr="00222E04">
            <w:rPr>
              <w:rFonts w:cs="Linux Libertine"/>
              <w:sz w:val="14"/>
              <w:szCs w:val="24"/>
            </w:rPr>
            <w:t>[4]</w:t>
          </w:r>
          <w:r w:rsidRPr="00222E04">
            <w:rPr>
              <w:rFonts w:cs="Linux Libertine"/>
              <w:sz w:val="14"/>
              <w:szCs w:val="24"/>
            </w:rPr>
            <w:tab/>
            <w:t>R. Vento-</w:t>
          </w:r>
          <w:proofErr w:type="spellStart"/>
          <w:r w:rsidRPr="00222E04">
            <w:rPr>
              <w:rFonts w:cs="Linux Libertine"/>
              <w:sz w:val="14"/>
              <w:szCs w:val="24"/>
            </w:rPr>
            <w:t>Tormo</w:t>
          </w:r>
          <w:proofErr w:type="spellEnd"/>
          <w:r w:rsidRPr="00222E04">
            <w:rPr>
              <w:rFonts w:cs="Linux Libertine"/>
              <w:sz w:val="14"/>
              <w:szCs w:val="24"/>
            </w:rPr>
            <w:t xml:space="preserve"> et al., “Single-cell reconstruction of the early maternal–fetal interface in humans,” Nature 2018 563:7731, vol. 563, no. 7731, pp. 347–353, Nov. 2018, </w:t>
          </w:r>
          <w:proofErr w:type="spellStart"/>
          <w:r w:rsidRPr="00222E04">
            <w:rPr>
              <w:rFonts w:cs="Linux Libertine"/>
              <w:sz w:val="14"/>
              <w:szCs w:val="24"/>
            </w:rPr>
            <w:t>doi</w:t>
          </w:r>
          <w:proofErr w:type="spellEnd"/>
          <w:r w:rsidRPr="00222E04">
            <w:rPr>
              <w:rFonts w:cs="Linux Libertine"/>
              <w:sz w:val="14"/>
              <w:szCs w:val="24"/>
            </w:rPr>
            <w:t>: 10.1038/s41586-018-0698-6.</w:t>
          </w:r>
        </w:p>
        <w:p w14:paraId="0C6C74A9" w14:textId="77777777" w:rsidR="00B4235C" w:rsidRPr="00222E04" w:rsidRDefault="00B4235C" w:rsidP="00222E04">
          <w:pPr>
            <w:widowControl w:val="0"/>
            <w:autoSpaceDE w:val="0"/>
            <w:autoSpaceDN w:val="0"/>
            <w:adjustRightInd w:val="0"/>
            <w:spacing w:line="240" w:lineRule="auto"/>
            <w:ind w:hanging="640"/>
            <w:divId w:val="1301229911"/>
            <w:rPr>
              <w:rFonts w:cs="Linux Libertine"/>
              <w:sz w:val="14"/>
              <w:szCs w:val="24"/>
            </w:rPr>
          </w:pPr>
          <w:r w:rsidRPr="00222E04">
            <w:rPr>
              <w:rFonts w:cs="Linux Libertine"/>
              <w:sz w:val="14"/>
              <w:szCs w:val="24"/>
            </w:rPr>
            <w:t>[5]</w:t>
          </w:r>
          <w:r w:rsidRPr="00222E04">
            <w:rPr>
              <w:rFonts w:cs="Linux Libertine"/>
              <w:sz w:val="14"/>
              <w:szCs w:val="24"/>
            </w:rPr>
            <w:tab/>
            <w:t xml:space="preserve">S. Wang, M. </w:t>
          </w:r>
          <w:proofErr w:type="spellStart"/>
          <w:r w:rsidRPr="00222E04">
            <w:rPr>
              <w:rFonts w:cs="Linux Libertine"/>
              <w:sz w:val="14"/>
              <w:szCs w:val="24"/>
            </w:rPr>
            <w:t>Karikomi</w:t>
          </w:r>
          <w:proofErr w:type="spellEnd"/>
          <w:r w:rsidRPr="00222E04">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222E04">
            <w:rPr>
              <w:rFonts w:cs="Linux Libertine"/>
              <w:sz w:val="14"/>
              <w:szCs w:val="24"/>
            </w:rPr>
            <w:t>doi</w:t>
          </w:r>
          <w:proofErr w:type="spellEnd"/>
          <w:r w:rsidRPr="00222E04">
            <w:rPr>
              <w:rFonts w:cs="Linux Libertine"/>
              <w:sz w:val="14"/>
              <w:szCs w:val="24"/>
            </w:rPr>
            <w:t>: 10.1093/NAR/GKZ204.</w:t>
          </w:r>
        </w:p>
        <w:p w14:paraId="37C41FC9" w14:textId="77777777" w:rsidR="00B4235C" w:rsidRPr="00222E04" w:rsidRDefault="00B4235C" w:rsidP="00222E04">
          <w:pPr>
            <w:widowControl w:val="0"/>
            <w:autoSpaceDE w:val="0"/>
            <w:autoSpaceDN w:val="0"/>
            <w:adjustRightInd w:val="0"/>
            <w:spacing w:line="240" w:lineRule="auto"/>
            <w:ind w:hanging="640"/>
            <w:divId w:val="1837454756"/>
            <w:rPr>
              <w:rFonts w:cs="Linux Libertine"/>
              <w:sz w:val="14"/>
              <w:szCs w:val="24"/>
            </w:rPr>
          </w:pPr>
          <w:r w:rsidRPr="00222E04">
            <w:rPr>
              <w:rFonts w:cs="Linux Libertine"/>
              <w:sz w:val="14"/>
              <w:szCs w:val="24"/>
            </w:rPr>
            <w:t>[6]</w:t>
          </w:r>
          <w:r w:rsidRPr="00222E04">
            <w:rPr>
              <w:rFonts w:cs="Linux Libertine"/>
              <w:sz w:val="14"/>
              <w:szCs w:val="24"/>
            </w:rPr>
            <w:tab/>
            <w:t xml:space="preserve">R. </w:t>
          </w:r>
          <w:proofErr w:type="spellStart"/>
          <w:r w:rsidRPr="00222E04">
            <w:rPr>
              <w:rFonts w:cs="Linux Libertine"/>
              <w:sz w:val="14"/>
              <w:szCs w:val="24"/>
            </w:rPr>
            <w:t>Browaeys</w:t>
          </w:r>
          <w:proofErr w:type="spellEnd"/>
          <w:r w:rsidRPr="00222E04">
            <w:rPr>
              <w:rFonts w:cs="Linux Libertine"/>
              <w:sz w:val="14"/>
              <w:szCs w:val="24"/>
            </w:rPr>
            <w:t xml:space="preserve">, W. Saelens, and Y. </w:t>
          </w:r>
          <w:proofErr w:type="spellStart"/>
          <w:r w:rsidRPr="00222E04">
            <w:rPr>
              <w:rFonts w:cs="Linux Libertine"/>
              <w:sz w:val="14"/>
              <w:szCs w:val="24"/>
            </w:rPr>
            <w:t>Saeys</w:t>
          </w:r>
          <w:proofErr w:type="spellEnd"/>
          <w:r w:rsidRPr="00222E04">
            <w:rPr>
              <w:rFonts w:cs="Linux Libertine"/>
              <w:sz w:val="14"/>
              <w:szCs w:val="24"/>
            </w:rPr>
            <w:t>, “</w:t>
          </w:r>
          <w:proofErr w:type="spellStart"/>
          <w:r w:rsidRPr="00222E04">
            <w:rPr>
              <w:rFonts w:cs="Linux Libertine"/>
              <w:sz w:val="14"/>
              <w:szCs w:val="24"/>
            </w:rPr>
            <w:t>NicheNet</w:t>
          </w:r>
          <w:proofErr w:type="spellEnd"/>
          <w:r w:rsidRPr="00222E04">
            <w:rPr>
              <w:rFonts w:cs="Linux Libertine"/>
              <w:sz w:val="14"/>
              <w:szCs w:val="24"/>
            </w:rPr>
            <w:t xml:space="preserve">: modeling intercellular communication by linking ligands to target genes,” Nature Methods 2019 17:2, vol. 17, no. 2, pp. 159–162, Dec. 2019, </w:t>
          </w:r>
          <w:proofErr w:type="spellStart"/>
          <w:r w:rsidRPr="00222E04">
            <w:rPr>
              <w:rFonts w:cs="Linux Libertine"/>
              <w:sz w:val="14"/>
              <w:szCs w:val="24"/>
            </w:rPr>
            <w:t>doi</w:t>
          </w:r>
          <w:proofErr w:type="spellEnd"/>
          <w:r w:rsidRPr="00222E04">
            <w:rPr>
              <w:rFonts w:cs="Linux Libertine"/>
              <w:sz w:val="14"/>
              <w:szCs w:val="24"/>
            </w:rPr>
            <w:t>: 10.1038/s41592-019-0667-5.</w:t>
          </w:r>
        </w:p>
        <w:p w14:paraId="7A0428D0" w14:textId="77777777" w:rsidR="00B4235C" w:rsidRPr="00222E04" w:rsidRDefault="00B4235C" w:rsidP="00222E04">
          <w:pPr>
            <w:widowControl w:val="0"/>
            <w:autoSpaceDE w:val="0"/>
            <w:autoSpaceDN w:val="0"/>
            <w:adjustRightInd w:val="0"/>
            <w:spacing w:line="240" w:lineRule="auto"/>
            <w:ind w:hanging="640"/>
            <w:divId w:val="349141738"/>
            <w:rPr>
              <w:rFonts w:cs="Linux Libertine"/>
              <w:sz w:val="14"/>
              <w:szCs w:val="24"/>
            </w:rPr>
          </w:pPr>
          <w:r w:rsidRPr="00222E04">
            <w:rPr>
              <w:rFonts w:cs="Linux Libertine"/>
              <w:sz w:val="14"/>
              <w:szCs w:val="24"/>
            </w:rPr>
            <w:t>[7]</w:t>
          </w:r>
          <w:r w:rsidRPr="00222E04">
            <w:rPr>
              <w:rFonts w:cs="Linux Libertine"/>
              <w:sz w:val="14"/>
              <w:szCs w:val="24"/>
            </w:rPr>
            <w:tab/>
            <w:t>Y. Hu, T. Peng, L. Gao, and K. Tan, “</w:t>
          </w:r>
          <w:proofErr w:type="spellStart"/>
          <w:r w:rsidRPr="00222E04">
            <w:rPr>
              <w:rFonts w:cs="Linux Libertine"/>
              <w:sz w:val="14"/>
              <w:szCs w:val="24"/>
            </w:rPr>
            <w:t>CytoTalk</w:t>
          </w:r>
          <w:proofErr w:type="spellEnd"/>
          <w:r w:rsidRPr="00222E04">
            <w:rPr>
              <w:rFonts w:cs="Linux Libertine"/>
              <w:sz w:val="14"/>
              <w:szCs w:val="24"/>
            </w:rPr>
            <w:t xml:space="preserve">: De novo construction of signal transduction networks using single-cell transcriptomic data,” Science Advances, vol. 7, no. 16, Apr. 2021, </w:t>
          </w:r>
          <w:proofErr w:type="spellStart"/>
          <w:r w:rsidRPr="00222E04">
            <w:rPr>
              <w:rFonts w:cs="Linux Libertine"/>
              <w:sz w:val="14"/>
              <w:szCs w:val="24"/>
            </w:rPr>
            <w:t>doi</w:t>
          </w:r>
          <w:proofErr w:type="spellEnd"/>
          <w:r w:rsidRPr="00222E04">
            <w:rPr>
              <w:rFonts w:cs="Linux Libertine"/>
              <w:sz w:val="14"/>
              <w:szCs w:val="24"/>
            </w:rPr>
            <w:t>: 10.1126/SCIADV.ABF1356/SUPPL_FILE/ABF1356_TABLE_S6.XLSX.</w:t>
          </w:r>
        </w:p>
        <w:p w14:paraId="0C9EBD6F" w14:textId="77777777" w:rsidR="00B4235C" w:rsidRPr="00222E04" w:rsidRDefault="00B4235C" w:rsidP="00222E04">
          <w:pPr>
            <w:widowControl w:val="0"/>
            <w:autoSpaceDE w:val="0"/>
            <w:autoSpaceDN w:val="0"/>
            <w:adjustRightInd w:val="0"/>
            <w:spacing w:line="240" w:lineRule="auto"/>
            <w:ind w:hanging="640"/>
            <w:divId w:val="239874733"/>
            <w:rPr>
              <w:rFonts w:cs="Linux Libertine"/>
              <w:sz w:val="14"/>
              <w:szCs w:val="24"/>
            </w:rPr>
          </w:pPr>
          <w:r w:rsidRPr="00222E04">
            <w:rPr>
              <w:rFonts w:cs="Linux Libertine"/>
              <w:sz w:val="14"/>
              <w:szCs w:val="24"/>
            </w:rPr>
            <w:t>[8]</w:t>
          </w:r>
          <w:r w:rsidRPr="00222E04">
            <w:rPr>
              <w:rFonts w:cs="Linux Libertine"/>
              <w:sz w:val="14"/>
              <w:szCs w:val="24"/>
            </w:rPr>
            <w:tab/>
            <w:t>T. H. Hoang et al., “</w:t>
          </w:r>
          <w:proofErr w:type="spellStart"/>
          <w:r w:rsidRPr="00222E04">
            <w:rPr>
              <w:rFonts w:cs="Linux Libertine"/>
              <w:sz w:val="14"/>
              <w:szCs w:val="24"/>
            </w:rPr>
            <w:t>BioTarget</w:t>
          </w:r>
          <w:proofErr w:type="spellEnd"/>
          <w:r w:rsidRPr="00222E04">
            <w:rPr>
              <w:rFonts w:cs="Linux Libertine"/>
              <w:sz w:val="14"/>
              <w:szCs w:val="24"/>
            </w:rPr>
            <w:t xml:space="preserve">: A Computational Framework Identifying Cancer Type Specific Transcriptional Targets of Immune Response Pathways,” Scientific Reports, vol. 9, no. 1, p. 9029, 2019, </w:t>
          </w:r>
          <w:proofErr w:type="spellStart"/>
          <w:r w:rsidRPr="00222E04">
            <w:rPr>
              <w:rFonts w:cs="Linux Libertine"/>
              <w:sz w:val="14"/>
              <w:szCs w:val="24"/>
            </w:rPr>
            <w:t>doi</w:t>
          </w:r>
          <w:proofErr w:type="spellEnd"/>
          <w:r w:rsidRPr="00222E04">
            <w:rPr>
              <w:rFonts w:cs="Linux Libertine"/>
              <w:sz w:val="14"/>
              <w:szCs w:val="24"/>
            </w:rPr>
            <w:t>: 10.1038/s41598-019-45304-x.</w:t>
          </w:r>
        </w:p>
        <w:p w14:paraId="40D60731" w14:textId="77777777" w:rsidR="00B4235C" w:rsidRPr="00222E04" w:rsidRDefault="00B4235C" w:rsidP="00222E04">
          <w:pPr>
            <w:widowControl w:val="0"/>
            <w:autoSpaceDE w:val="0"/>
            <w:autoSpaceDN w:val="0"/>
            <w:adjustRightInd w:val="0"/>
            <w:spacing w:line="240" w:lineRule="auto"/>
            <w:ind w:hanging="640"/>
            <w:divId w:val="547687339"/>
            <w:rPr>
              <w:rFonts w:cs="Linux Libertine"/>
              <w:sz w:val="14"/>
              <w:szCs w:val="24"/>
            </w:rPr>
          </w:pPr>
          <w:r w:rsidRPr="00222E04">
            <w:rPr>
              <w:rFonts w:cs="Linux Libertine"/>
              <w:sz w:val="14"/>
              <w:szCs w:val="24"/>
            </w:rPr>
            <w:t>[9]</w:t>
          </w:r>
          <w:r w:rsidRPr="00222E04">
            <w:rPr>
              <w:rFonts w:cs="Linux Libertine"/>
              <w:sz w:val="14"/>
              <w:szCs w:val="24"/>
            </w:rPr>
            <w:tab/>
            <w:t>P. Joshi, B. Basso, H. Wang, S. H. Hong, C. Giardina, and D. G. Shin, “</w:t>
          </w:r>
          <w:proofErr w:type="spellStart"/>
          <w:r w:rsidRPr="00222E04">
            <w:rPr>
              <w:rFonts w:cs="Linux Libertine"/>
              <w:sz w:val="14"/>
              <w:szCs w:val="24"/>
            </w:rPr>
            <w:t>rPAC</w:t>
          </w:r>
          <w:proofErr w:type="spellEnd"/>
          <w:r w:rsidRPr="00222E04">
            <w:rPr>
              <w:rFonts w:cs="Linux Libertine"/>
              <w:sz w:val="14"/>
              <w:szCs w:val="24"/>
            </w:rPr>
            <w:t xml:space="preserve">: Route based pathway analysis for cohorts of gene expression data sets,” Methods, Oct. 2021, </w:t>
          </w:r>
          <w:proofErr w:type="spellStart"/>
          <w:r w:rsidRPr="00222E04">
            <w:rPr>
              <w:rFonts w:cs="Linux Libertine"/>
              <w:sz w:val="14"/>
              <w:szCs w:val="24"/>
            </w:rPr>
            <w:t>doi</w:t>
          </w:r>
          <w:proofErr w:type="spellEnd"/>
          <w:r w:rsidRPr="00222E04">
            <w:rPr>
              <w:rFonts w:cs="Linux Libertine"/>
              <w:sz w:val="14"/>
              <w:szCs w:val="24"/>
            </w:rPr>
            <w:t>: 10.1016/J.YMETH.2021.10.002.</w:t>
          </w:r>
        </w:p>
        <w:p w14:paraId="6DDEC1A8" w14:textId="77777777" w:rsidR="00B4235C" w:rsidRPr="00222E04" w:rsidRDefault="00B4235C" w:rsidP="00222E04">
          <w:pPr>
            <w:widowControl w:val="0"/>
            <w:autoSpaceDE w:val="0"/>
            <w:autoSpaceDN w:val="0"/>
            <w:adjustRightInd w:val="0"/>
            <w:spacing w:line="240" w:lineRule="auto"/>
            <w:ind w:hanging="640"/>
            <w:divId w:val="775759115"/>
            <w:rPr>
              <w:rFonts w:cs="Linux Libertine"/>
              <w:sz w:val="14"/>
              <w:szCs w:val="24"/>
            </w:rPr>
          </w:pPr>
          <w:r w:rsidRPr="00222E04">
            <w:rPr>
              <w:rFonts w:cs="Linux Libertine"/>
              <w:sz w:val="14"/>
              <w:szCs w:val="24"/>
            </w:rPr>
            <w:t>[10]</w:t>
          </w:r>
          <w:r w:rsidRPr="00222E04">
            <w:rPr>
              <w:rFonts w:cs="Linux Libertine"/>
              <w:sz w:val="14"/>
              <w:szCs w:val="24"/>
            </w:rPr>
            <w:tab/>
            <w:t xml:space="preserve">F. A. Wolf, P. Angerer, and F. J. Theis, “SCANPY: Large-scale single-cell gene expression data analysis,” Genome Biology, vol. 19, no. 1, pp. 1–5, Feb. 2018, </w:t>
          </w:r>
          <w:proofErr w:type="spellStart"/>
          <w:r w:rsidRPr="00222E04">
            <w:rPr>
              <w:rFonts w:cs="Linux Libertine"/>
              <w:sz w:val="14"/>
              <w:szCs w:val="24"/>
            </w:rPr>
            <w:t>doi</w:t>
          </w:r>
          <w:proofErr w:type="spellEnd"/>
          <w:r w:rsidRPr="00222E04">
            <w:rPr>
              <w:rFonts w:cs="Linux Libertine"/>
              <w:sz w:val="14"/>
              <w:szCs w:val="24"/>
            </w:rPr>
            <w:t>: 10.1186/S13059-017-1382-0/FIGURES/1.</w:t>
          </w:r>
        </w:p>
        <w:p w14:paraId="15B84897" w14:textId="77777777" w:rsidR="00B4235C" w:rsidRPr="00222E04" w:rsidRDefault="00B4235C" w:rsidP="00222E04">
          <w:pPr>
            <w:widowControl w:val="0"/>
            <w:autoSpaceDE w:val="0"/>
            <w:autoSpaceDN w:val="0"/>
            <w:adjustRightInd w:val="0"/>
            <w:spacing w:line="240" w:lineRule="auto"/>
            <w:ind w:hanging="640"/>
            <w:divId w:val="518858771"/>
            <w:rPr>
              <w:rFonts w:cs="Linux Libertine"/>
              <w:sz w:val="14"/>
              <w:szCs w:val="24"/>
            </w:rPr>
          </w:pPr>
          <w:r w:rsidRPr="00222E04">
            <w:rPr>
              <w:rFonts w:cs="Linux Libertine"/>
              <w:sz w:val="14"/>
              <w:szCs w:val="24"/>
            </w:rPr>
            <w:t>[11]</w:t>
          </w:r>
          <w:r w:rsidRPr="00222E04">
            <w:rPr>
              <w:rFonts w:cs="Linux Libertine"/>
              <w:sz w:val="14"/>
              <w:szCs w:val="24"/>
            </w:rPr>
            <w:tab/>
            <w:t xml:space="preserve">A. D. Rouillard et al., “The </w:t>
          </w:r>
          <w:proofErr w:type="spellStart"/>
          <w:r w:rsidRPr="00222E04">
            <w:rPr>
              <w:rFonts w:cs="Linux Libertine"/>
              <w:sz w:val="14"/>
              <w:szCs w:val="24"/>
            </w:rPr>
            <w:t>harmonizome</w:t>
          </w:r>
          <w:proofErr w:type="spellEnd"/>
          <w:r w:rsidRPr="00222E04">
            <w:rPr>
              <w:rFonts w:cs="Linux Libertine"/>
              <w:sz w:val="14"/>
              <w:szCs w:val="24"/>
            </w:rPr>
            <w:t xml:space="preserve">: a collection of processed datasets gathered to serve and mine knowledge about genes and proteins,” Database (Oxford), vol. 2016, 2016, </w:t>
          </w:r>
          <w:proofErr w:type="spellStart"/>
          <w:r w:rsidRPr="00222E04">
            <w:rPr>
              <w:rFonts w:cs="Linux Libertine"/>
              <w:sz w:val="14"/>
              <w:szCs w:val="24"/>
            </w:rPr>
            <w:t>doi</w:t>
          </w:r>
          <w:proofErr w:type="spellEnd"/>
          <w:r w:rsidRPr="00222E04">
            <w:rPr>
              <w:rFonts w:cs="Linux Libertine"/>
              <w:sz w:val="14"/>
              <w:szCs w:val="24"/>
            </w:rPr>
            <w:t>: 10.1093/DATABASE/BAW100.</w:t>
          </w:r>
        </w:p>
        <w:p w14:paraId="59C57463" w14:textId="77777777" w:rsidR="00B4235C" w:rsidRPr="00222E04" w:rsidRDefault="00B4235C" w:rsidP="00222E04">
          <w:pPr>
            <w:widowControl w:val="0"/>
            <w:autoSpaceDE w:val="0"/>
            <w:autoSpaceDN w:val="0"/>
            <w:adjustRightInd w:val="0"/>
            <w:spacing w:line="240" w:lineRule="auto"/>
            <w:ind w:hanging="640"/>
            <w:divId w:val="1863082862"/>
            <w:rPr>
              <w:rFonts w:cs="Linux Libertine"/>
              <w:sz w:val="14"/>
              <w:szCs w:val="24"/>
            </w:rPr>
          </w:pPr>
          <w:r w:rsidRPr="00222E04">
            <w:rPr>
              <w:rFonts w:cs="Linux Libertine"/>
              <w:sz w:val="14"/>
              <w:szCs w:val="24"/>
            </w:rPr>
            <w:t>[12]</w:t>
          </w:r>
          <w:r w:rsidRPr="00222E04">
            <w:rPr>
              <w:rFonts w:cs="Linux Libertine"/>
              <w:sz w:val="14"/>
              <w:szCs w:val="24"/>
            </w:rPr>
            <w:tab/>
            <w:t xml:space="preserve">S. </w:t>
          </w:r>
          <w:proofErr w:type="spellStart"/>
          <w:r w:rsidRPr="00222E04">
            <w:rPr>
              <w:rFonts w:cs="Linux Libertine"/>
              <w:sz w:val="14"/>
              <w:szCs w:val="24"/>
            </w:rPr>
            <w:t>Jin</w:t>
          </w:r>
          <w:proofErr w:type="spellEnd"/>
          <w:r w:rsidRPr="00222E04">
            <w:rPr>
              <w:rFonts w:cs="Linux Libertine"/>
              <w:sz w:val="14"/>
              <w:szCs w:val="24"/>
            </w:rPr>
            <w:t xml:space="preserve"> et al., “Inference and analysis of cell-cell communication using </w:t>
          </w:r>
          <w:proofErr w:type="spellStart"/>
          <w:r w:rsidRPr="00222E04">
            <w:rPr>
              <w:rFonts w:cs="Linux Libertine"/>
              <w:sz w:val="14"/>
              <w:szCs w:val="24"/>
            </w:rPr>
            <w:t>CellChat</w:t>
          </w:r>
          <w:proofErr w:type="spellEnd"/>
          <w:r w:rsidRPr="00222E04">
            <w:rPr>
              <w:rFonts w:cs="Linux Libertine"/>
              <w:sz w:val="14"/>
              <w:szCs w:val="24"/>
            </w:rPr>
            <w:t xml:space="preserve">,” Nature Communications 2021 12:1, vol. 12, no. 1, pp. 1–20, Feb. 2021, </w:t>
          </w:r>
          <w:proofErr w:type="spellStart"/>
          <w:r w:rsidRPr="00222E04">
            <w:rPr>
              <w:rFonts w:cs="Linux Libertine"/>
              <w:sz w:val="14"/>
              <w:szCs w:val="24"/>
            </w:rPr>
            <w:t>doi</w:t>
          </w:r>
          <w:proofErr w:type="spellEnd"/>
          <w:r w:rsidRPr="00222E04">
            <w:rPr>
              <w:rFonts w:cs="Linux Libertine"/>
              <w:sz w:val="14"/>
              <w:szCs w:val="24"/>
            </w:rPr>
            <w:t>: 10.1038/s41467-021-21246-9.</w:t>
          </w:r>
        </w:p>
        <w:p w14:paraId="070EE843" w14:textId="77777777" w:rsidR="00B4235C" w:rsidRPr="00222E04" w:rsidRDefault="00B4235C" w:rsidP="00222E04">
          <w:pPr>
            <w:widowControl w:val="0"/>
            <w:autoSpaceDE w:val="0"/>
            <w:autoSpaceDN w:val="0"/>
            <w:adjustRightInd w:val="0"/>
            <w:spacing w:line="240" w:lineRule="auto"/>
            <w:ind w:hanging="640"/>
            <w:divId w:val="287126928"/>
            <w:rPr>
              <w:rFonts w:cs="Linux Libertine"/>
              <w:sz w:val="14"/>
              <w:szCs w:val="24"/>
            </w:rPr>
          </w:pPr>
          <w:r w:rsidRPr="00222E04">
            <w:rPr>
              <w:rFonts w:cs="Linux Libertine"/>
              <w:sz w:val="14"/>
              <w:szCs w:val="24"/>
            </w:rPr>
            <w:t>[13]</w:t>
          </w:r>
          <w:r w:rsidRPr="00222E04">
            <w:rPr>
              <w:rFonts w:cs="Linux Libertine"/>
              <w:sz w:val="14"/>
              <w:szCs w:val="24"/>
            </w:rPr>
            <w:tab/>
            <w:t>X. Shao, J. Liao, C. Li, X. Lu, J. Cheng, and X. Fan, “</w:t>
          </w:r>
          <w:proofErr w:type="spellStart"/>
          <w:r w:rsidRPr="00222E04">
            <w:rPr>
              <w:rFonts w:cs="Linux Libertine"/>
              <w:sz w:val="14"/>
              <w:szCs w:val="24"/>
            </w:rPr>
            <w:t>CellTalkDB</w:t>
          </w:r>
          <w:proofErr w:type="spellEnd"/>
          <w:r w:rsidRPr="00222E04">
            <w:rPr>
              <w:rFonts w:cs="Linux Libertine"/>
              <w:sz w:val="14"/>
              <w:szCs w:val="24"/>
            </w:rPr>
            <w:t xml:space="preserve">: a manually curated database of ligand–receptor interactions in humans and mice,” Briefings in Bioinformatics, vol. 22, no. 4, Jul. 2021, </w:t>
          </w:r>
          <w:proofErr w:type="spellStart"/>
          <w:r w:rsidRPr="00222E04">
            <w:rPr>
              <w:rFonts w:cs="Linux Libertine"/>
              <w:sz w:val="14"/>
              <w:szCs w:val="24"/>
            </w:rPr>
            <w:t>doi</w:t>
          </w:r>
          <w:proofErr w:type="spellEnd"/>
          <w:r w:rsidRPr="00222E04">
            <w:rPr>
              <w:rFonts w:cs="Linux Libertine"/>
              <w:sz w:val="14"/>
              <w:szCs w:val="24"/>
            </w:rPr>
            <w:t>: 10.1093/BIB/BBAA269.</w:t>
          </w:r>
        </w:p>
        <w:p w14:paraId="61F11433" w14:textId="77777777" w:rsidR="00B4235C" w:rsidRPr="00222E04" w:rsidRDefault="00B4235C" w:rsidP="00222E04">
          <w:pPr>
            <w:widowControl w:val="0"/>
            <w:autoSpaceDE w:val="0"/>
            <w:autoSpaceDN w:val="0"/>
            <w:adjustRightInd w:val="0"/>
            <w:spacing w:line="240" w:lineRule="auto"/>
            <w:ind w:hanging="640"/>
            <w:divId w:val="1549754870"/>
            <w:rPr>
              <w:rFonts w:cs="Linux Libertine"/>
              <w:sz w:val="14"/>
              <w:szCs w:val="24"/>
            </w:rPr>
          </w:pPr>
          <w:r w:rsidRPr="00222E04">
            <w:rPr>
              <w:rFonts w:cs="Linux Libertine"/>
              <w:sz w:val="14"/>
              <w:szCs w:val="24"/>
            </w:rPr>
            <w:t>[14]</w:t>
          </w:r>
          <w:r w:rsidRPr="00222E04">
            <w:rPr>
              <w:rFonts w:cs="Linux Libertine"/>
              <w:sz w:val="14"/>
              <w:szCs w:val="24"/>
            </w:rPr>
            <w:tab/>
            <w:t xml:space="preserve">M. </w:t>
          </w:r>
          <w:proofErr w:type="spellStart"/>
          <w:r w:rsidRPr="00222E04">
            <w:rPr>
              <w:rFonts w:cs="Linux Libertine"/>
              <w:sz w:val="14"/>
              <w:szCs w:val="24"/>
            </w:rPr>
            <w:t>Kanehisa</w:t>
          </w:r>
          <w:proofErr w:type="spellEnd"/>
          <w:r w:rsidRPr="00222E04">
            <w:rPr>
              <w:rFonts w:cs="Linux Libertine"/>
              <w:sz w:val="14"/>
              <w:szCs w:val="24"/>
            </w:rPr>
            <w:t xml:space="preserve"> and S. </w:t>
          </w:r>
          <w:proofErr w:type="spellStart"/>
          <w:r w:rsidRPr="00222E04">
            <w:rPr>
              <w:rFonts w:cs="Linux Libertine"/>
              <w:sz w:val="14"/>
              <w:szCs w:val="24"/>
            </w:rPr>
            <w:t>Goto</w:t>
          </w:r>
          <w:proofErr w:type="spellEnd"/>
          <w:r w:rsidRPr="00222E04">
            <w:rPr>
              <w:rFonts w:cs="Linux Libertine"/>
              <w:sz w:val="14"/>
              <w:szCs w:val="24"/>
            </w:rPr>
            <w:t>, “KEGG: Kyoto Encyclopedia of Genes and Genomes,” 2000.</w:t>
          </w:r>
        </w:p>
        <w:p w14:paraId="78A0DBC4" w14:textId="77777777" w:rsidR="00B4235C" w:rsidRPr="00222E04" w:rsidRDefault="00B4235C" w:rsidP="00222E04">
          <w:pPr>
            <w:widowControl w:val="0"/>
            <w:autoSpaceDE w:val="0"/>
            <w:autoSpaceDN w:val="0"/>
            <w:adjustRightInd w:val="0"/>
            <w:spacing w:line="240" w:lineRule="auto"/>
            <w:ind w:hanging="640"/>
            <w:divId w:val="824931791"/>
            <w:rPr>
              <w:rFonts w:cs="Linux Libertine"/>
              <w:sz w:val="14"/>
              <w:szCs w:val="24"/>
            </w:rPr>
          </w:pPr>
          <w:r w:rsidRPr="00222E04">
            <w:rPr>
              <w:rFonts w:cs="Linux Libertine"/>
              <w:sz w:val="14"/>
              <w:szCs w:val="24"/>
            </w:rPr>
            <w:t>[15]</w:t>
          </w:r>
          <w:r w:rsidRPr="00222E04">
            <w:rPr>
              <w:rFonts w:cs="Linux Libertine"/>
              <w:sz w:val="14"/>
              <w:szCs w:val="24"/>
            </w:rPr>
            <w:tab/>
            <w:t xml:space="preserve">A. Caicedo, “PARACRINE AND AUTOCRINE INTERACTIONS IN THE HUMAN ISLET: MORE THAN MEETS THE EYE,” Semin Cell Dev Biol, vol. 24, no. 1, p. 11, 2013, </w:t>
          </w:r>
          <w:proofErr w:type="spellStart"/>
          <w:r w:rsidRPr="00222E04">
            <w:rPr>
              <w:rFonts w:cs="Linux Libertine"/>
              <w:sz w:val="14"/>
              <w:szCs w:val="24"/>
            </w:rPr>
            <w:t>doi</w:t>
          </w:r>
          <w:proofErr w:type="spellEnd"/>
          <w:r w:rsidRPr="00222E04">
            <w:rPr>
              <w:rFonts w:cs="Linux Libertine"/>
              <w:sz w:val="14"/>
              <w:szCs w:val="24"/>
            </w:rPr>
            <w:t>: 10.1016/J.SEMCDB.2012.09.007.</w:t>
          </w:r>
        </w:p>
        <w:p w14:paraId="4E1BD5FA" w14:textId="77777777" w:rsidR="00B4235C" w:rsidRPr="00222E04" w:rsidRDefault="00B4235C" w:rsidP="00222E04">
          <w:pPr>
            <w:widowControl w:val="0"/>
            <w:autoSpaceDE w:val="0"/>
            <w:autoSpaceDN w:val="0"/>
            <w:adjustRightInd w:val="0"/>
            <w:spacing w:line="240" w:lineRule="auto"/>
            <w:ind w:hanging="640"/>
            <w:divId w:val="544873829"/>
            <w:rPr>
              <w:rFonts w:cs="Linux Libertine"/>
              <w:sz w:val="14"/>
              <w:szCs w:val="24"/>
            </w:rPr>
          </w:pPr>
          <w:r w:rsidRPr="00222E04">
            <w:rPr>
              <w:rFonts w:cs="Linux Libertine"/>
              <w:sz w:val="14"/>
              <w:szCs w:val="24"/>
            </w:rPr>
            <w:t>[16]</w:t>
          </w:r>
          <w:r w:rsidRPr="00222E04">
            <w:rPr>
              <w:rFonts w:cs="Linux Libertine"/>
              <w:sz w:val="14"/>
              <w:szCs w:val="24"/>
            </w:rPr>
            <w:tab/>
            <w:t xml:space="preserve">A. </w:t>
          </w:r>
          <w:proofErr w:type="spellStart"/>
          <w:r w:rsidRPr="00222E04">
            <w:rPr>
              <w:rFonts w:cs="Linux Libertine"/>
              <w:sz w:val="14"/>
              <w:szCs w:val="24"/>
            </w:rPr>
            <w:t>Vesprey</w:t>
          </w:r>
          <w:proofErr w:type="spellEnd"/>
          <w:r w:rsidRPr="00222E04">
            <w:rPr>
              <w:rFonts w:cs="Linux Libertine"/>
              <w:sz w:val="14"/>
              <w:szCs w:val="24"/>
            </w:rPr>
            <w:t xml:space="preserve"> et al., “Tmem100- and Acta2-Lineage Cells Contribute to Implant Osseointegration in a Mouse Model,” J Bone Miner Res, vol. 36, no. 5, pp. 1000–1011, May 2021, </w:t>
          </w:r>
          <w:proofErr w:type="spellStart"/>
          <w:r w:rsidRPr="00222E04">
            <w:rPr>
              <w:rFonts w:cs="Linux Libertine"/>
              <w:sz w:val="14"/>
              <w:szCs w:val="24"/>
            </w:rPr>
            <w:t>doi</w:t>
          </w:r>
          <w:proofErr w:type="spellEnd"/>
          <w:r w:rsidRPr="00222E04">
            <w:rPr>
              <w:rFonts w:cs="Linux Libertine"/>
              <w:sz w:val="14"/>
              <w:szCs w:val="24"/>
            </w:rPr>
            <w:t>: 10.1002/JBMR.4264.</w:t>
          </w:r>
        </w:p>
        <w:p w14:paraId="1CECC7B1" w14:textId="4F12B567" w:rsidR="00B4235C" w:rsidRPr="00222E04" w:rsidRDefault="00B4235C" w:rsidP="00222E04">
          <w:pPr>
            <w:widowControl w:val="0"/>
            <w:autoSpaceDE w:val="0"/>
            <w:autoSpaceDN w:val="0"/>
            <w:adjustRightInd w:val="0"/>
            <w:spacing w:line="240" w:lineRule="auto"/>
            <w:ind w:hanging="640"/>
            <w:divId w:val="986974172"/>
            <w:rPr>
              <w:rFonts w:cs="Linux Libertine"/>
              <w:sz w:val="14"/>
              <w:szCs w:val="24"/>
            </w:rPr>
          </w:pPr>
          <w:r w:rsidRPr="00222E04">
            <w:rPr>
              <w:rFonts w:cs="Linux Libertine"/>
              <w:sz w:val="14"/>
              <w:szCs w:val="24"/>
            </w:rPr>
            <w:t>[17]</w:t>
          </w:r>
          <w:r w:rsidRPr="00222E04">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222E04">
            <w:rPr>
              <w:rFonts w:cs="Linux Libertine"/>
              <w:sz w:val="14"/>
              <w:szCs w:val="24"/>
            </w:rPr>
            <w:t>doi</w:t>
          </w:r>
          <w:proofErr w:type="spellEnd"/>
          <w:r w:rsidRPr="00222E04">
            <w:rPr>
              <w:rFonts w:cs="Linux Libertine"/>
              <w:sz w:val="14"/>
              <w:szCs w:val="24"/>
            </w:rPr>
            <w:t>: 10.1182/BLOOD-2012-04-422758.</w:t>
          </w:r>
        </w:p>
        <w:p w14:paraId="42B58C0B" w14:textId="57A8A631" w:rsidR="00B4235C" w:rsidRPr="00222E04" w:rsidRDefault="00B4235C" w:rsidP="00222E04">
          <w:pPr>
            <w:widowControl w:val="0"/>
            <w:autoSpaceDE w:val="0"/>
            <w:autoSpaceDN w:val="0"/>
            <w:adjustRightInd w:val="0"/>
            <w:spacing w:line="240" w:lineRule="auto"/>
            <w:ind w:hanging="640"/>
            <w:divId w:val="208808974"/>
            <w:rPr>
              <w:rFonts w:cs="Linux Libertine"/>
              <w:sz w:val="14"/>
              <w:szCs w:val="24"/>
            </w:rPr>
          </w:pPr>
          <w:r w:rsidRPr="00222E04">
            <w:rPr>
              <w:rFonts w:cs="Linux Libertine"/>
              <w:sz w:val="14"/>
              <w:szCs w:val="24"/>
            </w:rPr>
            <w:t>[18]</w:t>
          </w:r>
          <w:r w:rsidRPr="00222E04">
            <w:rPr>
              <w:rFonts w:cs="Linux Libertine"/>
              <w:sz w:val="14"/>
              <w:szCs w:val="24"/>
            </w:rPr>
            <w:tab/>
            <w:t xml:space="preserve">J. Kim and T. Adachi, “Cell Condensation Triggers the Differentiation of Osteoblast Precursor Cells to Osteocyte-Like Cells,” Frontiers in Bioengineering and Biotechnology, vol. 7, p. 288, Oct. 2019, </w:t>
          </w:r>
          <w:proofErr w:type="spellStart"/>
          <w:r w:rsidRPr="00222E04">
            <w:rPr>
              <w:rFonts w:cs="Linux Libertine"/>
              <w:sz w:val="14"/>
              <w:szCs w:val="24"/>
            </w:rPr>
            <w:t>doi</w:t>
          </w:r>
          <w:proofErr w:type="spellEnd"/>
          <w:r w:rsidRPr="00222E04">
            <w:rPr>
              <w:rFonts w:cs="Linux Libertine"/>
              <w:sz w:val="14"/>
              <w:szCs w:val="24"/>
            </w:rPr>
            <w:t>: 10.3389/FBIOE.2019.00288/BIBTEX.</w:t>
          </w:r>
        </w:p>
        <w:p w14:paraId="49CA6B6C" w14:textId="78E2798D" w:rsidR="00B4235C" w:rsidRPr="00222E04" w:rsidRDefault="00B4235C" w:rsidP="00222E04">
          <w:pPr>
            <w:widowControl w:val="0"/>
            <w:autoSpaceDE w:val="0"/>
            <w:autoSpaceDN w:val="0"/>
            <w:adjustRightInd w:val="0"/>
            <w:spacing w:line="240" w:lineRule="auto"/>
            <w:ind w:hanging="640"/>
            <w:divId w:val="876816435"/>
            <w:rPr>
              <w:rFonts w:cs="Linux Libertine"/>
              <w:sz w:val="14"/>
              <w:szCs w:val="24"/>
            </w:rPr>
          </w:pPr>
          <w:r w:rsidRPr="00222E04">
            <w:rPr>
              <w:rFonts w:cs="Linux Libertine"/>
              <w:sz w:val="14"/>
              <w:szCs w:val="24"/>
            </w:rPr>
            <w:t>[19]</w:t>
          </w:r>
          <w:r w:rsidRPr="00222E04">
            <w:rPr>
              <w:rFonts w:cs="Linux Libertine"/>
              <w:sz w:val="14"/>
              <w:szCs w:val="24"/>
            </w:rPr>
            <w:tab/>
            <w:t xml:space="preserve">J. Zhang et al., “Regulation of Endothelial Cell Adhesion Molecule Expression by Mast Cells, Macrophages, and Neutrophils,” </w:t>
          </w:r>
          <w:proofErr w:type="spellStart"/>
          <w:r w:rsidRPr="00222E04">
            <w:rPr>
              <w:rFonts w:cs="Linux Libertine"/>
              <w:sz w:val="14"/>
              <w:szCs w:val="24"/>
            </w:rPr>
            <w:t>PLoS</w:t>
          </w:r>
          <w:proofErr w:type="spellEnd"/>
          <w:r w:rsidRPr="00222E04">
            <w:rPr>
              <w:rFonts w:cs="Linux Libertine"/>
              <w:sz w:val="14"/>
              <w:szCs w:val="24"/>
            </w:rPr>
            <w:t xml:space="preserve"> ONE, vol. 6, no. 1, 2011, </w:t>
          </w:r>
          <w:proofErr w:type="spellStart"/>
          <w:r w:rsidRPr="00222E04">
            <w:rPr>
              <w:rFonts w:cs="Linux Libertine"/>
              <w:sz w:val="14"/>
              <w:szCs w:val="24"/>
            </w:rPr>
            <w:t>doi</w:t>
          </w:r>
          <w:proofErr w:type="spellEnd"/>
          <w:r w:rsidRPr="00222E04">
            <w:rPr>
              <w:rFonts w:cs="Linux Libertine"/>
              <w:sz w:val="14"/>
              <w:szCs w:val="24"/>
            </w:rPr>
            <w:t>: 10.1371/JOURNAL.PONE.0014525.</w:t>
          </w:r>
        </w:p>
        <w:p w14:paraId="7587D783" w14:textId="303A5089" w:rsidR="00B4235C" w:rsidRPr="00222E04" w:rsidRDefault="00B4235C" w:rsidP="00222E04">
          <w:pPr>
            <w:widowControl w:val="0"/>
            <w:autoSpaceDE w:val="0"/>
            <w:autoSpaceDN w:val="0"/>
            <w:adjustRightInd w:val="0"/>
            <w:spacing w:line="240" w:lineRule="auto"/>
            <w:ind w:hanging="640"/>
            <w:divId w:val="1008220047"/>
            <w:rPr>
              <w:rFonts w:cs="Linux Libertine"/>
              <w:sz w:val="14"/>
              <w:szCs w:val="24"/>
            </w:rPr>
          </w:pPr>
          <w:r w:rsidRPr="00222E04">
            <w:rPr>
              <w:rFonts w:cs="Linux Libertine"/>
              <w:sz w:val="14"/>
              <w:szCs w:val="24"/>
            </w:rPr>
            <w:t>[20]</w:t>
          </w:r>
          <w:r w:rsidRPr="00222E04">
            <w:rPr>
              <w:rFonts w:cs="Linux Libertine"/>
              <w:sz w:val="14"/>
              <w:szCs w:val="24"/>
            </w:rPr>
            <w:tab/>
            <w:t xml:space="preserve">C. Xu et al., “Induction of osteogenesis by bone-targeted Notch activation,” Elife, vol. 11, Feb. 2022, </w:t>
          </w:r>
          <w:proofErr w:type="spellStart"/>
          <w:r w:rsidRPr="00222E04">
            <w:rPr>
              <w:rFonts w:cs="Linux Libertine"/>
              <w:sz w:val="14"/>
              <w:szCs w:val="24"/>
            </w:rPr>
            <w:t>doi</w:t>
          </w:r>
          <w:proofErr w:type="spellEnd"/>
          <w:r w:rsidRPr="00222E04">
            <w:rPr>
              <w:rFonts w:cs="Linux Libertine"/>
              <w:sz w:val="14"/>
              <w:szCs w:val="24"/>
            </w:rPr>
            <w:t>: 10.7554/ELIFE.60183.</w:t>
          </w:r>
        </w:p>
        <w:p w14:paraId="7763AF27" w14:textId="66758D84" w:rsidR="00B4235C" w:rsidRPr="00222E04" w:rsidRDefault="00B4235C" w:rsidP="00222E04">
          <w:pPr>
            <w:widowControl w:val="0"/>
            <w:autoSpaceDE w:val="0"/>
            <w:autoSpaceDN w:val="0"/>
            <w:adjustRightInd w:val="0"/>
            <w:spacing w:line="240" w:lineRule="auto"/>
            <w:ind w:hanging="640"/>
            <w:divId w:val="327170600"/>
            <w:rPr>
              <w:rFonts w:cs="Linux Libertine"/>
              <w:sz w:val="14"/>
              <w:szCs w:val="24"/>
            </w:rPr>
          </w:pPr>
          <w:r w:rsidRPr="00222E04">
            <w:rPr>
              <w:rFonts w:cs="Linux Libertine"/>
              <w:sz w:val="14"/>
              <w:szCs w:val="24"/>
            </w:rPr>
            <w:t>[21]</w:t>
          </w:r>
          <w:r w:rsidRPr="00222E04">
            <w:rPr>
              <w:rFonts w:cs="Linux Libertine"/>
              <w:sz w:val="14"/>
              <w:szCs w:val="24"/>
            </w:rPr>
            <w:tab/>
            <w:t xml:space="preserve">R. Ross and L. Harker, “Platelets, endothelium, and smooth muscle cells in atherosclerosis,” Adv Exp Med Biol, vol. 102, pp. 135–141, 1978, </w:t>
          </w:r>
          <w:proofErr w:type="spellStart"/>
          <w:r w:rsidRPr="00222E04">
            <w:rPr>
              <w:rFonts w:cs="Linux Libertine"/>
              <w:sz w:val="14"/>
              <w:szCs w:val="24"/>
            </w:rPr>
            <w:t>doi</w:t>
          </w:r>
          <w:proofErr w:type="spellEnd"/>
          <w:r w:rsidRPr="00222E04">
            <w:rPr>
              <w:rFonts w:cs="Linux Libertine"/>
              <w:sz w:val="14"/>
              <w:szCs w:val="24"/>
            </w:rPr>
            <w:t>: 10.1007/978-1-4757-1217-9_8.</w:t>
          </w:r>
        </w:p>
        <w:p w14:paraId="46436108" w14:textId="7319AE1B" w:rsidR="00B4235C" w:rsidRPr="00222E04" w:rsidRDefault="00B4235C" w:rsidP="00222E04">
          <w:pPr>
            <w:widowControl w:val="0"/>
            <w:autoSpaceDE w:val="0"/>
            <w:autoSpaceDN w:val="0"/>
            <w:adjustRightInd w:val="0"/>
            <w:spacing w:line="240" w:lineRule="auto"/>
            <w:ind w:hanging="640"/>
            <w:divId w:val="767389371"/>
            <w:rPr>
              <w:rFonts w:cs="Linux Libertine"/>
              <w:sz w:val="14"/>
              <w:szCs w:val="24"/>
            </w:rPr>
          </w:pPr>
          <w:r w:rsidRPr="00222E04">
            <w:rPr>
              <w:rFonts w:cs="Linux Libertine"/>
              <w:sz w:val="14"/>
              <w:szCs w:val="24"/>
            </w:rPr>
            <w:t>[22]</w:t>
          </w:r>
          <w:r w:rsidRPr="00222E04">
            <w:rPr>
              <w:rFonts w:cs="Linux Libertine"/>
              <w:sz w:val="14"/>
              <w:szCs w:val="24"/>
            </w:rPr>
            <w:tab/>
            <w:t xml:space="preserve">F. Hartmann et al., “SMC-Derived Hyaluronan Modulates Vascular SMC Phenotype in Murine Atherosclerosis,” Circ Res, vol. 129, no. 11, pp. 992–1005, Nov. 2021, </w:t>
          </w:r>
          <w:proofErr w:type="spellStart"/>
          <w:r w:rsidRPr="00222E04">
            <w:rPr>
              <w:rFonts w:cs="Linux Libertine"/>
              <w:sz w:val="14"/>
              <w:szCs w:val="24"/>
            </w:rPr>
            <w:t>doi</w:t>
          </w:r>
          <w:proofErr w:type="spellEnd"/>
          <w:r w:rsidRPr="00222E04">
            <w:rPr>
              <w:rFonts w:cs="Linux Libertine"/>
              <w:sz w:val="14"/>
              <w:szCs w:val="24"/>
            </w:rPr>
            <w:t>: 10.1161/CIRCRESAHA.120.318479.</w:t>
          </w:r>
        </w:p>
        <w:p w14:paraId="21EE3F1C" w14:textId="4D09B68E" w:rsidR="00B4235C" w:rsidRPr="00222E04" w:rsidRDefault="00B4235C" w:rsidP="00222E04">
          <w:pPr>
            <w:widowControl w:val="0"/>
            <w:autoSpaceDE w:val="0"/>
            <w:autoSpaceDN w:val="0"/>
            <w:adjustRightInd w:val="0"/>
            <w:spacing w:line="240" w:lineRule="auto"/>
            <w:ind w:hanging="640"/>
            <w:divId w:val="667439932"/>
            <w:rPr>
              <w:rFonts w:cs="Linux Libertine"/>
              <w:sz w:val="14"/>
              <w:szCs w:val="24"/>
            </w:rPr>
          </w:pPr>
          <w:r w:rsidRPr="00222E04">
            <w:rPr>
              <w:rFonts w:cs="Linux Libertine"/>
              <w:sz w:val="14"/>
              <w:szCs w:val="24"/>
            </w:rPr>
            <w:t>[23]</w:t>
          </w:r>
          <w:r w:rsidRPr="00222E04">
            <w:rPr>
              <w:rFonts w:cs="Linux Libertine"/>
              <w:sz w:val="14"/>
              <w:szCs w:val="24"/>
            </w:rPr>
            <w:tab/>
            <w:t xml:space="preserve">O. Inoue et al., “Vascular Smooth Muscle Cells Stimulate Platelets and Facilitate Thrombus Formation through Platelet CLEC-2: Implications in Atherothrombosis,” PLOS ONE, vol. 10, no. 9, p. e0139357, Sep. 2015, </w:t>
          </w:r>
          <w:proofErr w:type="spellStart"/>
          <w:r w:rsidRPr="00222E04">
            <w:rPr>
              <w:rFonts w:cs="Linux Libertine"/>
              <w:sz w:val="14"/>
              <w:szCs w:val="24"/>
            </w:rPr>
            <w:t>doi</w:t>
          </w:r>
          <w:proofErr w:type="spellEnd"/>
          <w:r w:rsidRPr="00222E04">
            <w:rPr>
              <w:rFonts w:cs="Linux Libertine"/>
              <w:sz w:val="14"/>
              <w:szCs w:val="24"/>
            </w:rPr>
            <w:t>: 10.1371/JOURNAL.PONE.0139357.</w:t>
          </w:r>
        </w:p>
        <w:p w14:paraId="4BF7C86C" w14:textId="77777777" w:rsidR="00B4235C" w:rsidRPr="00222E04" w:rsidRDefault="00B4235C" w:rsidP="00222E04">
          <w:pPr>
            <w:widowControl w:val="0"/>
            <w:autoSpaceDE w:val="0"/>
            <w:autoSpaceDN w:val="0"/>
            <w:adjustRightInd w:val="0"/>
            <w:spacing w:line="240" w:lineRule="auto"/>
            <w:ind w:hanging="640"/>
            <w:divId w:val="1093673216"/>
            <w:rPr>
              <w:rFonts w:cs="Linux Libertine"/>
              <w:sz w:val="14"/>
              <w:szCs w:val="24"/>
            </w:rPr>
          </w:pPr>
          <w:r w:rsidRPr="00222E04">
            <w:rPr>
              <w:rFonts w:cs="Linux Libertine"/>
              <w:sz w:val="14"/>
              <w:szCs w:val="24"/>
            </w:rPr>
            <w:t>[24]</w:t>
          </w:r>
          <w:r w:rsidRPr="00222E04">
            <w:rPr>
              <w:rFonts w:cs="Linux Libertine"/>
              <w:sz w:val="14"/>
              <w:szCs w:val="24"/>
            </w:rPr>
            <w:tab/>
            <w:t xml:space="preserve">A. Sipola, L. </w:t>
          </w:r>
          <w:proofErr w:type="spellStart"/>
          <w:r w:rsidRPr="00222E04">
            <w:rPr>
              <w:rFonts w:cs="Linux Libertine"/>
              <w:sz w:val="14"/>
              <w:szCs w:val="24"/>
            </w:rPr>
            <w:t>Seppinen</w:t>
          </w:r>
          <w:proofErr w:type="spellEnd"/>
          <w:r w:rsidRPr="00222E04">
            <w:rPr>
              <w:rFonts w:cs="Linux Libertine"/>
              <w:sz w:val="14"/>
              <w:szCs w:val="24"/>
            </w:rPr>
            <w:t xml:space="preserve">, T. </w:t>
          </w:r>
          <w:proofErr w:type="spellStart"/>
          <w:r w:rsidRPr="00222E04">
            <w:rPr>
              <w:rFonts w:cs="Linux Libertine"/>
              <w:sz w:val="14"/>
              <w:szCs w:val="24"/>
            </w:rPr>
            <w:t>Pihlajaniemi</w:t>
          </w:r>
          <w:proofErr w:type="spellEnd"/>
          <w:r w:rsidRPr="00222E04">
            <w:rPr>
              <w:rFonts w:cs="Linux Libertine"/>
              <w:sz w:val="14"/>
              <w:szCs w:val="24"/>
            </w:rPr>
            <w:t xml:space="preserve">, and J. Tuukkanen, “Endostatin affects osteoblast behavior in vitro, but collagen XVIII/endostatin is not essential for skeletal development in vivo,” </w:t>
          </w:r>
          <w:proofErr w:type="spellStart"/>
          <w:r w:rsidRPr="00222E04">
            <w:rPr>
              <w:rFonts w:cs="Linux Libertine"/>
              <w:sz w:val="14"/>
              <w:szCs w:val="24"/>
            </w:rPr>
            <w:t>Calcif</w:t>
          </w:r>
          <w:proofErr w:type="spellEnd"/>
          <w:r w:rsidRPr="00222E04">
            <w:rPr>
              <w:rFonts w:cs="Linux Libertine"/>
              <w:sz w:val="14"/>
              <w:szCs w:val="24"/>
            </w:rPr>
            <w:t xml:space="preserve"> Tissue Int, vol. 85, no. 5, pp. 412–420, Nov. 2009, </w:t>
          </w:r>
          <w:proofErr w:type="spellStart"/>
          <w:r w:rsidRPr="00222E04">
            <w:rPr>
              <w:rFonts w:cs="Linux Libertine"/>
              <w:sz w:val="14"/>
              <w:szCs w:val="24"/>
            </w:rPr>
            <w:t>doi</w:t>
          </w:r>
          <w:proofErr w:type="spellEnd"/>
          <w:r w:rsidRPr="00222E04">
            <w:rPr>
              <w:rFonts w:cs="Linux Libertine"/>
              <w:sz w:val="14"/>
              <w:szCs w:val="24"/>
            </w:rPr>
            <w:t>: 10.1007/S00223-009-9287-X.</w:t>
          </w:r>
        </w:p>
        <w:p w14:paraId="7BD0BA5C" w14:textId="0DEF189A" w:rsidR="00B4235C" w:rsidRPr="00222E04" w:rsidRDefault="00B4235C" w:rsidP="00222E04">
          <w:pPr>
            <w:widowControl w:val="0"/>
            <w:autoSpaceDE w:val="0"/>
            <w:autoSpaceDN w:val="0"/>
            <w:adjustRightInd w:val="0"/>
            <w:spacing w:line="240" w:lineRule="auto"/>
            <w:ind w:hanging="640"/>
            <w:divId w:val="225844872"/>
            <w:rPr>
              <w:rFonts w:cs="Linux Libertine"/>
              <w:sz w:val="14"/>
              <w:szCs w:val="24"/>
            </w:rPr>
          </w:pPr>
          <w:r w:rsidRPr="00222E04">
            <w:rPr>
              <w:rFonts w:cs="Linux Libertine"/>
              <w:sz w:val="14"/>
              <w:szCs w:val="24"/>
            </w:rPr>
            <w:t>[25]</w:t>
          </w:r>
          <w:r w:rsidRPr="00222E04">
            <w:rPr>
              <w:rFonts w:cs="Linux Libertine"/>
              <w:sz w:val="14"/>
              <w:szCs w:val="24"/>
            </w:rPr>
            <w:tab/>
            <w:t>C. Stark, B.-J. Breitkreutz, T. Reguly, L. Boucher, A. Breitkreutz, and M. Tyers, “</w:t>
          </w:r>
          <w:proofErr w:type="spellStart"/>
          <w:r w:rsidRPr="00222E04">
            <w:rPr>
              <w:rFonts w:cs="Linux Libertine"/>
              <w:sz w:val="14"/>
              <w:szCs w:val="24"/>
            </w:rPr>
            <w:t>BioGRID</w:t>
          </w:r>
          <w:proofErr w:type="spellEnd"/>
          <w:r w:rsidRPr="00222E04">
            <w:rPr>
              <w:rFonts w:cs="Linux Libertine"/>
              <w:sz w:val="14"/>
              <w:szCs w:val="24"/>
            </w:rPr>
            <w:t xml:space="preserve">: a general repository for interaction datasets”, </w:t>
          </w:r>
          <w:proofErr w:type="spellStart"/>
          <w:r w:rsidRPr="00222E04">
            <w:rPr>
              <w:rFonts w:cs="Linux Libertine"/>
              <w:sz w:val="14"/>
              <w:szCs w:val="24"/>
            </w:rPr>
            <w:t>doi</w:t>
          </w:r>
          <w:proofErr w:type="spellEnd"/>
          <w:r w:rsidRPr="00222E04">
            <w:rPr>
              <w:rFonts w:cs="Linux Libertine"/>
              <w:sz w:val="14"/>
              <w:szCs w:val="24"/>
            </w:rPr>
            <w:t xml:space="preserve">: </w:t>
          </w:r>
          <w:r w:rsidRPr="00222E04">
            <w:rPr>
              <w:rFonts w:cs="Linux Libertine"/>
              <w:sz w:val="14"/>
              <w:szCs w:val="24"/>
            </w:rPr>
            <w:lastRenderedPageBreak/>
            <w:t>10.1093/</w:t>
          </w:r>
          <w:proofErr w:type="spellStart"/>
          <w:r w:rsidRPr="00222E04">
            <w:rPr>
              <w:rFonts w:cs="Linux Libertine"/>
              <w:sz w:val="14"/>
              <w:szCs w:val="24"/>
            </w:rPr>
            <w:t>nar</w:t>
          </w:r>
          <w:proofErr w:type="spellEnd"/>
          <w:r w:rsidRPr="00222E04">
            <w:rPr>
              <w:rFonts w:cs="Linux Libertine"/>
              <w:sz w:val="14"/>
              <w:szCs w:val="24"/>
            </w:rPr>
            <w:t>/gkj109.</w:t>
          </w:r>
        </w:p>
        <w:p w14:paraId="118A678A" w14:textId="15F2ACCF" w:rsidR="00B4235C" w:rsidRPr="00222E04" w:rsidRDefault="00B4235C" w:rsidP="00222E04">
          <w:pPr>
            <w:widowControl w:val="0"/>
            <w:autoSpaceDE w:val="0"/>
            <w:autoSpaceDN w:val="0"/>
            <w:adjustRightInd w:val="0"/>
            <w:spacing w:line="240" w:lineRule="auto"/>
            <w:ind w:hanging="640"/>
            <w:divId w:val="1599559011"/>
            <w:rPr>
              <w:rFonts w:cs="Linux Libertine"/>
              <w:sz w:val="14"/>
              <w:szCs w:val="24"/>
            </w:rPr>
          </w:pPr>
          <w:r w:rsidRPr="00222E04">
            <w:rPr>
              <w:rFonts w:cs="Linux Libertine"/>
              <w:sz w:val="14"/>
              <w:szCs w:val="24"/>
            </w:rPr>
            <w:t>[26]</w:t>
          </w:r>
          <w:r w:rsidRPr="00222E04">
            <w:rPr>
              <w:rFonts w:cs="Linux Libertine"/>
              <w:sz w:val="14"/>
              <w:szCs w:val="24"/>
            </w:rPr>
            <w:tab/>
            <w:t xml:space="preserve">D. </w:t>
          </w:r>
          <w:proofErr w:type="spellStart"/>
          <w:r w:rsidRPr="00222E04">
            <w:rPr>
              <w:rFonts w:cs="Linux Libertine"/>
              <w:sz w:val="14"/>
              <w:szCs w:val="24"/>
            </w:rPr>
            <w:t>Szklarczyk</w:t>
          </w:r>
          <w:proofErr w:type="spellEnd"/>
          <w:r w:rsidRPr="00222E04">
            <w:rPr>
              <w:rFonts w:cs="Linux Libertine"/>
              <w:sz w:val="14"/>
              <w:szCs w:val="24"/>
            </w:rPr>
            <w:t xml:space="preserve"> et al., “STRING v11: protein-protein association networks with increased coverage, supporting functional discovery in genome-wide experimental datasets,” Nucleic Acids Research, vol. 47, pp. 607–613, 2018, </w:t>
          </w:r>
          <w:proofErr w:type="spellStart"/>
          <w:r w:rsidRPr="00222E04">
            <w:rPr>
              <w:rFonts w:cs="Linux Libertine"/>
              <w:sz w:val="14"/>
              <w:szCs w:val="24"/>
            </w:rPr>
            <w:t>doi</w:t>
          </w:r>
          <w:proofErr w:type="spellEnd"/>
          <w:r w:rsidRPr="00222E04">
            <w:rPr>
              <w:rFonts w:cs="Linux Libertine"/>
              <w:sz w:val="14"/>
              <w:szCs w:val="24"/>
            </w:rPr>
            <w:t>: 10.1093/</w:t>
          </w:r>
          <w:proofErr w:type="spellStart"/>
          <w:r w:rsidRPr="00222E04">
            <w:rPr>
              <w:rFonts w:cs="Linux Libertine"/>
              <w:sz w:val="14"/>
              <w:szCs w:val="24"/>
            </w:rPr>
            <w:t>nar</w:t>
          </w:r>
          <w:proofErr w:type="spellEnd"/>
          <w:r w:rsidRPr="00222E04">
            <w:rPr>
              <w:rFonts w:cs="Linux Libertine"/>
              <w:sz w:val="14"/>
              <w:szCs w:val="24"/>
            </w:rPr>
            <w:t>/gky1131.</w:t>
          </w:r>
        </w:p>
        <w:p w14:paraId="542DE592" w14:textId="37015371" w:rsidR="00480197" w:rsidRPr="00085324" w:rsidRDefault="00B4235C" w:rsidP="00085324">
          <w:pPr>
            <w:widowControl w:val="0"/>
            <w:autoSpaceDE w:val="0"/>
            <w:autoSpaceDN w:val="0"/>
            <w:adjustRightInd w:val="0"/>
            <w:spacing w:line="240" w:lineRule="auto"/>
            <w:ind w:left="640" w:hanging="640"/>
            <w:rPr>
              <w:rFonts w:cs="Linux Libertine"/>
              <w:sz w:val="14"/>
              <w:szCs w:val="24"/>
            </w:rPr>
          </w:pPr>
          <w:r w:rsidRPr="00222E04">
            <w:rPr>
              <w:rFonts w:cs="Linux Libertine"/>
              <w:sz w:val="14"/>
              <w:szCs w:val="24"/>
            </w:rPr>
            <w:t> </w:t>
          </w:r>
        </w:p>
      </w:sdtContent>
    </w:sdt>
    <w:p w14:paraId="7FCD0127" w14:textId="2E24186A" w:rsidR="00480197" w:rsidRDefault="00480197" w:rsidP="00085324">
      <w:pPr>
        <w:pStyle w:val="AbsHead"/>
      </w:pPr>
    </w:p>
    <w:p w14:paraId="402E8281" w14:textId="02FD391D" w:rsidR="00AE56DA" w:rsidRDefault="00AE56DA" w:rsidP="00085324">
      <w:pPr>
        <w:pStyle w:val="AbsHead"/>
      </w:pPr>
    </w:p>
    <w:p w14:paraId="7455DCA1" w14:textId="7F3BA42A" w:rsidR="00AE56DA" w:rsidRDefault="00AE56DA" w:rsidP="00085324">
      <w:pPr>
        <w:pStyle w:val="AbsHead"/>
      </w:pPr>
    </w:p>
    <w:p w14:paraId="58DDB82F" w14:textId="61005FE1" w:rsidR="00AE56DA" w:rsidRDefault="00AE56DA" w:rsidP="00085324">
      <w:pPr>
        <w:pStyle w:val="AbsHead"/>
      </w:pPr>
    </w:p>
    <w:p w14:paraId="666B1493" w14:textId="18013F0F" w:rsidR="00EB3109" w:rsidRDefault="00EB3109" w:rsidP="00085324">
      <w:pPr>
        <w:pStyle w:val="AbsHead"/>
      </w:pPr>
    </w:p>
    <w:p w14:paraId="0C84F915" w14:textId="6454427D" w:rsidR="00EB3109" w:rsidRDefault="00EB3109" w:rsidP="00085324">
      <w:pPr>
        <w:pStyle w:val="AbsHead"/>
      </w:pPr>
    </w:p>
    <w:p w14:paraId="0F87A787" w14:textId="6232B205" w:rsidR="00EB3109" w:rsidRDefault="00EB3109" w:rsidP="00085324">
      <w:pPr>
        <w:pStyle w:val="AbsHead"/>
      </w:pPr>
    </w:p>
    <w:p w14:paraId="4DE44AB3" w14:textId="4A12898C" w:rsidR="00EB3109" w:rsidRDefault="00EB3109" w:rsidP="00085324">
      <w:pPr>
        <w:pStyle w:val="AbsHead"/>
      </w:pPr>
    </w:p>
    <w:p w14:paraId="44339581" w14:textId="334B1799" w:rsidR="00EB3109" w:rsidRDefault="00EB3109" w:rsidP="00085324">
      <w:pPr>
        <w:pStyle w:val="AbsHead"/>
      </w:pPr>
    </w:p>
    <w:p w14:paraId="27AD2676" w14:textId="2F71CE16" w:rsidR="00AE56DA" w:rsidRDefault="00AE56DA" w:rsidP="00085324">
      <w:pPr>
        <w:pStyle w:val="AbsHead"/>
      </w:pPr>
    </w:p>
    <w:p w14:paraId="51062B3B" w14:textId="09CBC6E8" w:rsidR="00AE56DA" w:rsidRDefault="00AE56DA" w:rsidP="00085324">
      <w:pPr>
        <w:pStyle w:val="AbsHead"/>
      </w:pPr>
    </w:p>
    <w:p w14:paraId="6B50F98A" w14:textId="1C820B36" w:rsidR="00AE56DA" w:rsidRDefault="00AE56DA" w:rsidP="00085324">
      <w:pPr>
        <w:pStyle w:val="AbsHead"/>
      </w:pPr>
    </w:p>
    <w:p w14:paraId="43F4D5A2" w14:textId="3535FE73" w:rsidR="00AE56DA" w:rsidRDefault="00AE56DA" w:rsidP="00085324">
      <w:pPr>
        <w:pStyle w:val="AbsHead"/>
      </w:pPr>
    </w:p>
    <w:p w14:paraId="007EA4E2" w14:textId="15882D4C" w:rsidR="00AE56DA" w:rsidRDefault="00AE56DA" w:rsidP="00085324">
      <w:pPr>
        <w:pStyle w:val="AbsHead"/>
      </w:pPr>
    </w:p>
    <w:p w14:paraId="243E831F" w14:textId="32BAA1FD" w:rsidR="00AE56DA" w:rsidRDefault="00AE56DA" w:rsidP="00085324">
      <w:pPr>
        <w:pStyle w:val="AbsHead"/>
      </w:pPr>
    </w:p>
    <w:p w14:paraId="5D9B1886" w14:textId="4CF1A450" w:rsidR="00AE56DA" w:rsidRDefault="00AE56DA" w:rsidP="00085324">
      <w:pPr>
        <w:pStyle w:val="AbsHead"/>
      </w:pPr>
    </w:p>
    <w:p w14:paraId="41FE7179" w14:textId="15144451" w:rsidR="00AE56DA" w:rsidRDefault="00AE56DA" w:rsidP="00085324">
      <w:pPr>
        <w:pStyle w:val="AbsHead"/>
      </w:pPr>
    </w:p>
    <w:p w14:paraId="05306AD3" w14:textId="2D7ECB4A" w:rsidR="00AE56DA" w:rsidRDefault="00AE56DA" w:rsidP="00085324">
      <w:pPr>
        <w:pStyle w:val="AbsHead"/>
      </w:pPr>
    </w:p>
    <w:p w14:paraId="744996EB" w14:textId="3BA8A192" w:rsidR="00AE56DA" w:rsidRDefault="00AE56DA" w:rsidP="00085324">
      <w:pPr>
        <w:pStyle w:val="AbsHead"/>
      </w:pPr>
    </w:p>
    <w:p w14:paraId="2D673065" w14:textId="39C960DE" w:rsidR="00AE56DA" w:rsidRDefault="00222E04" w:rsidP="00085324">
      <w:pPr>
        <w:pStyle w:val="AbsHead"/>
      </w:pPr>
      <w:r w:rsidRPr="00B76BBD">
        <w:rPr>
          <w:noProof/>
        </w:rPr>
        <mc:AlternateContent>
          <mc:Choice Requires="wps">
            <w:drawing>
              <wp:anchor distT="45720" distB="45720" distL="114300" distR="114300" simplePos="0" relativeHeight="251684864" behindDoc="0" locked="0" layoutInCell="1" allowOverlap="1" wp14:anchorId="10B23714" wp14:editId="7D95EDA0">
                <wp:simplePos x="0" y="0"/>
                <wp:positionH relativeFrom="margin">
                  <wp:align>right</wp:align>
                </wp:positionH>
                <wp:positionV relativeFrom="paragraph">
                  <wp:posOffset>29773</wp:posOffset>
                </wp:positionV>
                <wp:extent cx="6331585" cy="341566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8" type="#_x0000_t202" style="position:absolute;margin-left:447.35pt;margin-top:2.35pt;width:498.55pt;height:268.9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v:textbox>
                <w10:wrap anchorx="margin"/>
              </v:shape>
            </w:pict>
          </mc:Fallback>
        </mc:AlternateContent>
      </w:r>
    </w:p>
    <w:p w14:paraId="3E20267D" w14:textId="77D9DAC1" w:rsidR="00AE56DA" w:rsidRDefault="00AE56DA" w:rsidP="00085324">
      <w:pPr>
        <w:pStyle w:val="AbsHead"/>
      </w:pPr>
    </w:p>
    <w:p w14:paraId="7FB4E58D" w14:textId="75E9AEEF" w:rsidR="00AE56DA" w:rsidRDefault="00AE56DA" w:rsidP="00085324">
      <w:pPr>
        <w:pStyle w:val="AbsHead"/>
      </w:pPr>
    </w:p>
    <w:p w14:paraId="35F1E0CB" w14:textId="1B498F55" w:rsidR="00AE56DA" w:rsidRDefault="00AE56DA" w:rsidP="00085324">
      <w:pPr>
        <w:pStyle w:val="AbsHead"/>
      </w:pPr>
    </w:p>
    <w:p w14:paraId="700C8392" w14:textId="50DF4154" w:rsidR="00AE56DA" w:rsidRDefault="00AE56DA" w:rsidP="00085324">
      <w:pPr>
        <w:pStyle w:val="AbsHead"/>
      </w:pPr>
    </w:p>
    <w:p w14:paraId="17139B50" w14:textId="13417C4D" w:rsidR="00AE56DA" w:rsidRDefault="00AE56DA" w:rsidP="00085324">
      <w:pPr>
        <w:pStyle w:val="AbsHead"/>
      </w:pPr>
    </w:p>
    <w:p w14:paraId="5974C9A8" w14:textId="60B07C6E" w:rsidR="00AE56DA" w:rsidRDefault="00AE56DA" w:rsidP="00085324">
      <w:pPr>
        <w:pStyle w:val="AbsHead"/>
      </w:pPr>
    </w:p>
    <w:p w14:paraId="0CE46E8D" w14:textId="204FCB4A" w:rsidR="00AE56DA" w:rsidRDefault="00AE56DA" w:rsidP="00085324">
      <w:pPr>
        <w:pStyle w:val="AbsHead"/>
      </w:pPr>
    </w:p>
    <w:p w14:paraId="5559E597" w14:textId="74C9BE6C" w:rsidR="00AE56DA" w:rsidRDefault="00AE56DA" w:rsidP="00085324">
      <w:pPr>
        <w:pStyle w:val="AbsHead"/>
      </w:pPr>
    </w:p>
    <w:p w14:paraId="7A9B3D00" w14:textId="09024B14" w:rsidR="00AE56DA" w:rsidRDefault="00AE56DA" w:rsidP="00085324">
      <w:pPr>
        <w:pStyle w:val="AbsHead"/>
      </w:pPr>
    </w:p>
    <w:p w14:paraId="407CF8D8" w14:textId="74FEBEFE" w:rsidR="00AE56DA" w:rsidRDefault="00AE56DA" w:rsidP="00085324">
      <w:pPr>
        <w:pStyle w:val="AbsHead"/>
      </w:pPr>
    </w:p>
    <w:p w14:paraId="1D46614C" w14:textId="7F80E6E3" w:rsidR="00AE56DA" w:rsidRDefault="00AE56DA" w:rsidP="00085324">
      <w:pPr>
        <w:pStyle w:val="AbsHead"/>
      </w:pPr>
    </w:p>
    <w:p w14:paraId="5966E727" w14:textId="0D201CB9" w:rsidR="00AE56DA" w:rsidRDefault="00AE56DA" w:rsidP="00085324">
      <w:pPr>
        <w:pStyle w:val="AbsHead"/>
      </w:pPr>
    </w:p>
    <w:p w14:paraId="3A694999" w14:textId="78CED119" w:rsidR="00AE56DA" w:rsidRDefault="00AE56DA" w:rsidP="00085324">
      <w:pPr>
        <w:pStyle w:val="AbsHead"/>
      </w:pPr>
    </w:p>
    <w:p w14:paraId="54248931" w14:textId="645166D6" w:rsidR="00AE56DA" w:rsidRDefault="00AE56DA" w:rsidP="00085324">
      <w:pPr>
        <w:pStyle w:val="AbsHead"/>
      </w:pPr>
    </w:p>
    <w:p w14:paraId="32B53652" w14:textId="3380E533" w:rsidR="00AE56DA" w:rsidRDefault="00AE56DA" w:rsidP="00085324">
      <w:pPr>
        <w:pStyle w:val="AbsHead"/>
      </w:pPr>
    </w:p>
    <w:p w14:paraId="0D488115" w14:textId="7792A196" w:rsidR="00AE56DA" w:rsidRDefault="00AE56DA" w:rsidP="00085324">
      <w:pPr>
        <w:pStyle w:val="AbsHead"/>
      </w:pPr>
    </w:p>
    <w:p w14:paraId="00CDDD7B" w14:textId="2345E848" w:rsidR="00AE56DA" w:rsidRDefault="00AE56DA" w:rsidP="00085324">
      <w:pPr>
        <w:pStyle w:val="AbsHead"/>
      </w:pPr>
    </w:p>
    <w:p w14:paraId="159B912C" w14:textId="7FE6D587" w:rsidR="00AE56DA" w:rsidRDefault="00AE56DA" w:rsidP="00085324">
      <w:pPr>
        <w:pStyle w:val="AbsHead"/>
      </w:pPr>
    </w:p>
    <w:p w14:paraId="521DAE61" w14:textId="0FFEDC90" w:rsidR="00AE56DA" w:rsidRDefault="00AE56DA" w:rsidP="00085324">
      <w:pPr>
        <w:pStyle w:val="AbsHead"/>
      </w:pPr>
    </w:p>
    <w:p w14:paraId="394A6802" w14:textId="524A6060" w:rsidR="00AE56DA" w:rsidRDefault="00222E04" w:rsidP="00085324">
      <w:pPr>
        <w:pStyle w:val="AbsHead"/>
      </w:pPr>
      <w:r>
        <w:rPr>
          <w:noProof/>
        </w:rPr>
        <w:lastRenderedPageBreak/>
        <mc:AlternateContent>
          <mc:Choice Requires="wps">
            <w:drawing>
              <wp:anchor distT="45720" distB="45720" distL="114300" distR="114300" simplePos="0" relativeHeight="251686912" behindDoc="0" locked="0" layoutInCell="1" allowOverlap="1" wp14:anchorId="179B3064" wp14:editId="0A602AE1">
                <wp:simplePos x="0" y="0"/>
                <wp:positionH relativeFrom="margin">
                  <wp:align>left</wp:align>
                </wp:positionH>
                <wp:positionV relativeFrom="paragraph">
                  <wp:posOffset>263525</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39" type="#_x0000_t202" style="position:absolute;margin-left:0;margin-top:20.75pt;width:531.05pt;height:358.8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p>
    <w:p w14:paraId="6311D5BF" w14:textId="3E41DE1F" w:rsidR="00AE56DA" w:rsidRDefault="00AE56DA" w:rsidP="00085324">
      <w:pPr>
        <w:pStyle w:val="AbsHead"/>
      </w:pPr>
    </w:p>
    <w:sectPr w:rsidR="00AE56DA"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3FDBB" w14:textId="77777777" w:rsidR="001D38E5" w:rsidRDefault="001D38E5">
      <w:r>
        <w:separator/>
      </w:r>
    </w:p>
  </w:endnote>
  <w:endnote w:type="continuationSeparator" w:id="0">
    <w:p w14:paraId="2ACBE79A" w14:textId="77777777" w:rsidR="001D38E5" w:rsidRDefault="001D38E5">
      <w:r>
        <w:continuationSeparator/>
      </w:r>
    </w:p>
  </w:endnote>
  <w:endnote w:type="continuationNotice" w:id="1">
    <w:p w14:paraId="46C7A2B0" w14:textId="77777777" w:rsidR="001D38E5" w:rsidRDefault="001D38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C483B" w14:textId="77777777" w:rsidR="001D38E5" w:rsidRDefault="001D38E5">
      <w:r>
        <w:separator/>
      </w:r>
    </w:p>
  </w:footnote>
  <w:footnote w:type="continuationSeparator" w:id="0">
    <w:p w14:paraId="404AD77C" w14:textId="77777777" w:rsidR="001D38E5" w:rsidRDefault="001D38E5">
      <w:r>
        <w:continuationSeparator/>
      </w:r>
    </w:p>
  </w:footnote>
  <w:footnote w:type="continuationNotice" w:id="1">
    <w:p w14:paraId="44041FCB" w14:textId="77777777" w:rsidR="001D38E5" w:rsidRDefault="001D38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tKgFAJ+3PQMtAAAA"/>
  </w:docVars>
  <w:rsids>
    <w:rsidRoot w:val="0007392C"/>
    <w:rsid w:val="000008F6"/>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219F8"/>
    <w:rsid w:val="00021F22"/>
    <w:rsid w:val="0002296D"/>
    <w:rsid w:val="00022B7F"/>
    <w:rsid w:val="00024EFC"/>
    <w:rsid w:val="00025E0B"/>
    <w:rsid w:val="00027270"/>
    <w:rsid w:val="00030F74"/>
    <w:rsid w:val="00033D15"/>
    <w:rsid w:val="000357F0"/>
    <w:rsid w:val="00035FAD"/>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EB7"/>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3D77"/>
    <w:rsid w:val="0008431E"/>
    <w:rsid w:val="00085324"/>
    <w:rsid w:val="000859DD"/>
    <w:rsid w:val="00086475"/>
    <w:rsid w:val="00086D30"/>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56A1"/>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992"/>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38E5"/>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477"/>
    <w:rsid w:val="002D3E61"/>
    <w:rsid w:val="002D7221"/>
    <w:rsid w:val="002E15FE"/>
    <w:rsid w:val="002E5049"/>
    <w:rsid w:val="002E5132"/>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7C7D"/>
    <w:rsid w:val="00431478"/>
    <w:rsid w:val="00431CB0"/>
    <w:rsid w:val="00432A36"/>
    <w:rsid w:val="004331F0"/>
    <w:rsid w:val="004335BF"/>
    <w:rsid w:val="00434133"/>
    <w:rsid w:val="00435835"/>
    <w:rsid w:val="00435D8F"/>
    <w:rsid w:val="00443C79"/>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1257"/>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AAC"/>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4EEC"/>
    <w:rsid w:val="00585064"/>
    <w:rsid w:val="0058578F"/>
    <w:rsid w:val="00585E84"/>
    <w:rsid w:val="00586A35"/>
    <w:rsid w:val="00586D66"/>
    <w:rsid w:val="00586DCB"/>
    <w:rsid w:val="00590F22"/>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F60"/>
    <w:rsid w:val="00711431"/>
    <w:rsid w:val="00711A77"/>
    <w:rsid w:val="00712C39"/>
    <w:rsid w:val="00714AB1"/>
    <w:rsid w:val="00714E3F"/>
    <w:rsid w:val="0071510F"/>
    <w:rsid w:val="00715182"/>
    <w:rsid w:val="007170CB"/>
    <w:rsid w:val="00717F54"/>
    <w:rsid w:val="00717FB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372A"/>
    <w:rsid w:val="007F4037"/>
    <w:rsid w:val="007F5E83"/>
    <w:rsid w:val="007F6425"/>
    <w:rsid w:val="007F6CC1"/>
    <w:rsid w:val="007F7810"/>
    <w:rsid w:val="007F7C47"/>
    <w:rsid w:val="00802E06"/>
    <w:rsid w:val="008051C3"/>
    <w:rsid w:val="00807168"/>
    <w:rsid w:val="00810B8D"/>
    <w:rsid w:val="00810CE2"/>
    <w:rsid w:val="00810FC7"/>
    <w:rsid w:val="008113D1"/>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274"/>
    <w:rsid w:val="008A19E8"/>
    <w:rsid w:val="008A34AF"/>
    <w:rsid w:val="008A60BA"/>
    <w:rsid w:val="008A665A"/>
    <w:rsid w:val="008A6D81"/>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584"/>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2C85"/>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7D47"/>
    <w:rsid w:val="00A01075"/>
    <w:rsid w:val="00A012F5"/>
    <w:rsid w:val="00A02654"/>
    <w:rsid w:val="00A03904"/>
    <w:rsid w:val="00A0588C"/>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5023"/>
    <w:rsid w:val="00A55F7E"/>
    <w:rsid w:val="00A56540"/>
    <w:rsid w:val="00A57E35"/>
    <w:rsid w:val="00A66983"/>
    <w:rsid w:val="00A6724D"/>
    <w:rsid w:val="00A739CB"/>
    <w:rsid w:val="00A73C60"/>
    <w:rsid w:val="00A74649"/>
    <w:rsid w:val="00A75047"/>
    <w:rsid w:val="00A76032"/>
    <w:rsid w:val="00A767D2"/>
    <w:rsid w:val="00A77667"/>
    <w:rsid w:val="00A825BA"/>
    <w:rsid w:val="00A82908"/>
    <w:rsid w:val="00A83511"/>
    <w:rsid w:val="00A8507F"/>
    <w:rsid w:val="00A85EA4"/>
    <w:rsid w:val="00A8620D"/>
    <w:rsid w:val="00A87037"/>
    <w:rsid w:val="00A91E16"/>
    <w:rsid w:val="00A92F81"/>
    <w:rsid w:val="00A95518"/>
    <w:rsid w:val="00A967FF"/>
    <w:rsid w:val="00A979E1"/>
    <w:rsid w:val="00AA018A"/>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0DE5"/>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2B6A"/>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03FB"/>
    <w:rsid w:val="00D81AC0"/>
    <w:rsid w:val="00D81C2F"/>
    <w:rsid w:val="00D841F0"/>
    <w:rsid w:val="00D84A80"/>
    <w:rsid w:val="00D85454"/>
    <w:rsid w:val="00D874B2"/>
    <w:rsid w:val="00D8782D"/>
    <w:rsid w:val="00D903CA"/>
    <w:rsid w:val="00D9290D"/>
    <w:rsid w:val="00D92A15"/>
    <w:rsid w:val="00D92C82"/>
    <w:rsid w:val="00D94934"/>
    <w:rsid w:val="00D954FA"/>
    <w:rsid w:val="00D9594B"/>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049"/>
    <w:rsid w:val="00E13CDC"/>
    <w:rsid w:val="00E13E12"/>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B98C41C789E74F44AA52F9655CA6537F"/>
        <w:category>
          <w:name w:val="General"/>
          <w:gallery w:val="placeholder"/>
        </w:category>
        <w:types>
          <w:type w:val="bbPlcHdr"/>
        </w:types>
        <w:behaviors>
          <w:behavior w:val="content"/>
        </w:behaviors>
        <w:guid w:val="{F94C5CB0-F74D-436C-8280-A7E710455B50}"/>
      </w:docPartPr>
      <w:docPartBody>
        <w:p w:rsidR="00E441F6" w:rsidRDefault="0012355F" w:rsidP="0012355F">
          <w:pPr>
            <w:pStyle w:val="B98C41C789E74F44AA52F9655CA6537F"/>
          </w:pPr>
          <w:r w:rsidRPr="00A83CCC">
            <w:rPr>
              <w:rStyle w:val="PlaceholderText"/>
            </w:rPr>
            <w:t>Click or tap here to enter text.</w:t>
          </w:r>
        </w:p>
      </w:docPartBody>
    </w:docPart>
    <w:docPart>
      <w:docPartPr>
        <w:name w:val="A971A260C62E4EC89E18734DBCE866A4"/>
        <w:category>
          <w:name w:val="General"/>
          <w:gallery w:val="placeholder"/>
        </w:category>
        <w:types>
          <w:type w:val="bbPlcHdr"/>
        </w:types>
        <w:behaviors>
          <w:behavior w:val="content"/>
        </w:behaviors>
        <w:guid w:val="{A0DB8A8B-B124-4167-9110-4E7C571A0054}"/>
      </w:docPartPr>
      <w:docPartBody>
        <w:p w:rsidR="003C1349" w:rsidRDefault="00E441F6" w:rsidP="00E441F6">
          <w:pPr>
            <w:pStyle w:val="A971A260C62E4EC89E18734DBCE866A4"/>
          </w:pPr>
          <w:r w:rsidRPr="00A83CCC">
            <w:rPr>
              <w:rStyle w:val="PlaceholderText"/>
            </w:rPr>
            <w:t>Click or tap here to enter text.</w:t>
          </w:r>
        </w:p>
      </w:docPartBody>
    </w:docPart>
    <w:docPart>
      <w:docPartPr>
        <w:name w:val="04364F2EA8034897B60DB9A1BF850475"/>
        <w:category>
          <w:name w:val="General"/>
          <w:gallery w:val="placeholder"/>
        </w:category>
        <w:types>
          <w:type w:val="bbPlcHdr"/>
        </w:types>
        <w:behaviors>
          <w:behavior w:val="content"/>
        </w:behaviors>
        <w:guid w:val="{6E17BEFB-9CDD-4064-8E5B-AD3555EDC69A}"/>
      </w:docPartPr>
      <w:docPartBody>
        <w:p w:rsidR="003C1349" w:rsidRDefault="00E441F6" w:rsidP="00E441F6">
          <w:pPr>
            <w:pStyle w:val="04364F2EA8034897B60DB9A1BF850475"/>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024DA2196A474E16B3D10F2537DCACDC"/>
        <w:category>
          <w:name w:val="General"/>
          <w:gallery w:val="placeholder"/>
        </w:category>
        <w:types>
          <w:type w:val="bbPlcHdr"/>
        </w:types>
        <w:behaviors>
          <w:behavior w:val="content"/>
        </w:behaviors>
        <w:guid w:val="{3B9EE8BB-2B71-4F2D-9FFB-805A29B2A55C}"/>
      </w:docPartPr>
      <w:docPartBody>
        <w:p w:rsidR="00680D2B" w:rsidRDefault="003C1349" w:rsidP="003C1349">
          <w:pPr>
            <w:pStyle w:val="024DA2196A474E16B3D10F2537DCACDC"/>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AD9166E30D284285AB22EA62D6679C73"/>
        <w:category>
          <w:name w:val="General"/>
          <w:gallery w:val="placeholder"/>
        </w:category>
        <w:types>
          <w:type w:val="bbPlcHdr"/>
        </w:types>
        <w:behaviors>
          <w:behavior w:val="content"/>
        </w:behaviors>
        <w:guid w:val="{904E551A-2007-496C-8644-13F2EA27A267}"/>
      </w:docPartPr>
      <w:docPartBody>
        <w:p w:rsidR="007E5EA9" w:rsidRDefault="00835A80" w:rsidP="00835A80">
          <w:pPr>
            <w:pStyle w:val="AD9166E30D284285AB22EA62D6679C73"/>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12355F"/>
    <w:rsid w:val="00146FBA"/>
    <w:rsid w:val="001B2904"/>
    <w:rsid w:val="002F2413"/>
    <w:rsid w:val="003C1349"/>
    <w:rsid w:val="003D240D"/>
    <w:rsid w:val="00680D2B"/>
    <w:rsid w:val="00785A33"/>
    <w:rsid w:val="007E5EA9"/>
    <w:rsid w:val="007F00F7"/>
    <w:rsid w:val="00835A80"/>
    <w:rsid w:val="0085474C"/>
    <w:rsid w:val="00AA5699"/>
    <w:rsid w:val="00B30114"/>
    <w:rsid w:val="00B9322C"/>
    <w:rsid w:val="00C24427"/>
    <w:rsid w:val="00C272DD"/>
    <w:rsid w:val="00D14B5A"/>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5A80"/>
    <w:rPr>
      <w:color w:val="808080"/>
    </w:rPr>
  </w:style>
  <w:style w:type="paragraph" w:customStyle="1" w:styleId="65DC5A012AB24384890CC909599F8757">
    <w:name w:val="65DC5A012AB24384890CC909599F8757"/>
    <w:rsid w:val="00B30114"/>
  </w:style>
  <w:style w:type="paragraph" w:customStyle="1" w:styleId="B98C41C789E74F44AA52F9655CA6537F">
    <w:name w:val="B98C41C789E74F44AA52F9655CA6537F"/>
    <w:rsid w:val="0012355F"/>
    <w:rPr>
      <w:lang w:eastAsia="en-US"/>
    </w:rPr>
  </w:style>
  <w:style w:type="paragraph" w:customStyle="1" w:styleId="EBBB52FBE1354582A48417BCF10A534D">
    <w:name w:val="EBBB52FBE1354582A48417BCF10A534D"/>
    <w:rsid w:val="003C1349"/>
    <w:rPr>
      <w:lang w:eastAsia="en-US"/>
    </w:rPr>
  </w:style>
  <w:style w:type="paragraph" w:customStyle="1" w:styleId="A971A260C62E4EC89E18734DBCE866A4">
    <w:name w:val="A971A260C62E4EC89E18734DBCE866A4"/>
    <w:rsid w:val="00E441F6"/>
    <w:rPr>
      <w:lang w:eastAsia="en-US"/>
    </w:rPr>
  </w:style>
  <w:style w:type="paragraph" w:customStyle="1" w:styleId="024DA2196A474E16B3D10F2537DCACDC">
    <w:name w:val="024DA2196A474E16B3D10F2537DCACDC"/>
    <w:rsid w:val="003C1349"/>
    <w:rPr>
      <w:lang w:eastAsia="en-US"/>
    </w:rPr>
  </w:style>
  <w:style w:type="paragraph" w:customStyle="1" w:styleId="04364F2EA8034897B60DB9A1BF850475">
    <w:name w:val="04364F2EA8034897B60DB9A1BF850475"/>
    <w:rsid w:val="00E441F6"/>
    <w:rPr>
      <w:lang w:eastAsia="en-US"/>
    </w:rPr>
  </w:style>
  <w:style w:type="paragraph" w:customStyle="1" w:styleId="B10A34BC82714D64955A267A38C0594F">
    <w:name w:val="B10A34BC82714D64955A267A38C0594F"/>
    <w:rsid w:val="003C1349"/>
    <w:rPr>
      <w:lang w:eastAsia="en-US"/>
    </w:rPr>
  </w:style>
  <w:style w:type="paragraph" w:customStyle="1" w:styleId="B0F5CE0D875A4358A76C775FE1CF9A21">
    <w:name w:val="B0F5CE0D875A4358A76C775FE1CF9A21"/>
    <w:rsid w:val="003C1349"/>
    <w:rPr>
      <w:lang w:eastAsia="en-US"/>
    </w:rPr>
  </w:style>
  <w:style w:type="paragraph" w:customStyle="1" w:styleId="CB1A26723141468FAC8A24D88C3AE26B">
    <w:name w:val="CB1A26723141468FAC8A24D88C3AE26B"/>
    <w:rsid w:val="003C1349"/>
    <w:rPr>
      <w:lang w:eastAsia="en-US"/>
    </w:rPr>
  </w:style>
  <w:style w:type="paragraph" w:customStyle="1" w:styleId="AD9166E30D284285AB22EA62D6679C73">
    <w:name w:val="AD9166E30D284285AB22EA62D6679C73"/>
    <w:rsid w:val="00835A80"/>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ea3f0d32-60f9-4cf7-b038-d9bbdd34df33&quot;,&quot;properties&quot;:{&quot;noteIndex&quot;:0},&quot;isEdited&quot;:false,&quot;manualOverride&quot;:{&quot;citeprocText&quot;:&quot;[5]&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6]&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7]&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8]&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9]&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c8fa1db3-98cc-42c4-a616-df8c8e10af03&quot;,&quot;properties&quot;:{&quot;noteIndex&quot;:0},&quot;isEdited&quot;:false,&quot;manualOverride&quot;:{&quot;citeprocText&quot;:&quot;[9]&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142a1ce-9246-4569-89e4-0c43a67dfeb4&quot;,&quot;properties&quot;:{&quot;noteIndex&quot;:0},&quot;isEdited&quot;:false,&quot;manualOverride&quot;:{&quot;isManuallyOverridden&quot;:false,&quot;citeprocText&quot;:&quot;[10]&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11]&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container-title-short&quot;:&quot;Database (Oxford)&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isTemporary&quot;:false}]},{&quot;citationID&quot;:&quot;MENDELEY_CITATION_7497d4ab-e09c-49ec-b8e1-c713c5a1c881&quot;,&quot;properties&quot;:{&quot;noteIndex&quot;:0},&quot;isEdited&quot;:false,&quot;manualOverride&quot;:{&quot;isManuallyOverridden&quot;:false,&quot;citeprocText&quot;:&quot;[12]&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13]&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4]&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5]&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container-title-short&quot;:&quot;Semin Cell Dev Biol&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isTemporary&quot;:false}]},{&quot;citationID&quot;:&quot;MENDELEY_CITATION_3a9e68ff-26bd-471c-ad0c-db10db39ffc8&quot;,&quot;properties&quot;:{&quot;noteIndex&quot;:0},&quot;isEdited&quot;:false,&quot;manualOverride&quot;:{&quot;citeprocText&quot;:&quot;[16]&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319afe87-96db-4b93-910c-66630c1cc744&quot;,&quot;properties&quot;:{&quot;noteIndex&quot;:0},&quot;isEdited&quot;:false,&quot;manualOverride&quot;:{&quot;citeprocText&quot;:&quot;[16]&quot;,&quot;isManuallyOverridden&quot;:false,&quot;manualOverrideText&quot;:&quot;&quot;},&quot;citationTag&quot;:&quot;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167aed1d-844b-40b5-8496-a91ebf2b4755&quot;,&quot;properties&quot;:{&quot;noteIndex&quot;:0},&quot;isEdited&quot;:false,&quot;manualOverride&quot;:{&quot;citeprocText&quot;:&quot;[16]&quot;,&quot;isManuallyOverridden&quot;:false,&quot;manualOverrideText&quot;:&quot;&quot;},&quot;citationTag&quot;:&quot;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7]&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8]&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cbe2210b-2b80-46fd-9c58-2023f6e75eff&quot;,&quot;properties&quot;:{&quot;noteIndex&quot;:0},&quot;isEdited&quot;:false,&quot;manualOverride&quot;:{&quot;citeprocText&quot;:&quot;[20]&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1]&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2]&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d87cead6-2782-44b9-9238-ff937d216268&quot;,&quot;properties&quot;:{&quot;noteIndex&quot;:0},&quot;isEdited&quot;:false,&quot;manualOverride&quot;:{&quot;isManuallyOverridden&quot;:false,&quot;citeprocText&quot;:&quot;[23]&quot;,&quot;manualOverrideText&quot;:&quot;&quot;},&quot;citationTag&quot;:&quot;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quot;,&quot;citationItems&quot;:[{&quot;id&quot;:&quot;822011d7-e564-3aff-9e6e-a2fb298bef8c&quot;,&quot;itemData&quot;:{&quot;type&quot;:&quot;article-journal&quot;,&quot;id&quot;:&quot;822011d7-e564-3aff-9e6e-a2fb298bef8c&quot;,&quot;title&quot;:&quot;Vascular Smooth Muscle Cells Stimulate Platelets and Facilitate Thrombus Formation through Platelet CLEC-2: Implications in Atherothrombosis&quot;,&quot;author&quot;:[{&quot;family&quot;:&quot;Inoue&quot;,&quot;given&quot;:&quot;Osamu&quot;,&quot;parse-names&quot;:false,&quot;dropping-particle&quot;:&quot;&quot;,&quot;non-dropping-particle&quot;:&quot;&quot;},{&quot;family&quot;:&quot;Hokamura&quot;,&quot;given&quot;:&quot;Kazuya&quot;,&quot;parse-names&quot;:false,&quot;dropping-particle&quot;:&quot;&quot;,&quot;non-dropping-particle&quot;:&quot;&quot;},{&quot;family&quot;:&quot;Shirai&quot;,&quot;given&quot;:&quot;Toshiaki&quot;,&quot;parse-names&quot;:false,&quot;dropping-particle&quot;:&quot;&quot;,&quot;non-dropping-particle&quot;:&quot;&quot;},{&quot;family&quot;:&quot;Osada&quot;,&quot;given&quot;:&quot;Makoto&quot;,&quot;parse-names&quot;:false,&quot;dropping-particle&quot;:&quot;&quot;,&quot;non-dropping-particle&quot;:&quot;&quot;},{&quot;family&quot;:&quot;Tsukiji&quot;,&quot;given&quot;:&quot;Nagaharu&quot;,&quot;parse-names&quot;:false,&quot;dropping-particle&quot;:&quot;&quot;,&quot;non-dropping-particle&quot;:&quot;&quot;},{&quot;family&quot;:&quot;Hatakeyama&quot;,&quot;given&quot;:&quot;Kinta&quot;,&quot;parse-names&quot;:false,&quot;dropping-particle&quot;:&quot;&quot;,&quot;non-dropping-particle&quot;:&quot;&quot;},{&quot;family&quot;:&quot;Umemura&quot;,&quot;given&quot;:&quot;Kazuo&quot;,&quot;parse-names&quot;:false,&quot;dropping-particle&quot;:&quot;&quot;,&quot;non-dropping-particle&quot;:&quot;&quot;},{&quot;family&quot;:&quot;Asada&quot;,&quot;given&quot;:&quot;Yujiro&quot;,&quot;parse-names&quot;:false,&quot;dropping-particle&quot;:&quot;&quot;,&quot;non-dropping-particle&quot;:&quot;&quot;},{&quot;family&quot;:&quot;Suzuki-Inoue&quot;,&quot;given&quot;:&quot;Katsue&quot;,&quot;parse-names&quot;:false,&quot;dropping-particle&quot;:&quot;&quot;,&quot;non-dropping-particle&quot;:&quot;&quot;},{&quot;family&quot;:&quot;Ozaki&quot;,&quot;given&quot;:&quot;Yukio&quot;,&quot;parse-names&quot;:false,&quot;dropping-particle&quot;:&quot;&quot;,&quot;non-dropping-particle&quot;:&quot;&quot;}],&quot;container-title&quot;:&quot;PLOS ONE&quot;,&quot;accessed&quot;:{&quot;date-parts&quot;:[[2022,5,14]]},&quot;DOI&quot;:&quot;10.1371/JOURNAL.PONE.0139357&quot;,&quot;ISSN&quot;:&quot;1932-6203&quot;,&quot;PMID&quot;:&quot;26418160&quot;,&quot;URL&quot;:&quot;https://journals.plos.org/plosone/article?id=10.1371/journal.pone.0139357&quot;,&quot;issued&quot;:{&quot;date-parts&quot;:[[2015,9,29]]},&quot;page&quot;:&quot;e0139357&quot;,&quot;abstract&quot;:&quot;The platelet receptor CLEC-2 is involved in thrombosis/hemostasis, but its ligand, podoplanin, is expressed only in advanced atherosclerotic lesions. We investigated CLEC-2 ligands in vessel walls. Recombinant CLEC-2 bound to early atherosclerotic lesions and normal arterial walls, co-localizing with vascular smooth muscle cells (VSMCs). Flow cytometry and immunocytochemistry showed that recombinant CLEC-2, but not an anti-podoplanin antibody, bound to VSMCs, suggesting that CLEC-2 ligands other than podoplanin are present in VSMCs. VSMCs stimulated platelet granule release and supported thrombus formation under flow, dependent on CLEC-2. The time to occlusion in a FeCl3-induced animal thrombosis model was significantly prolonged in the absence of CLEC-2. Because the internal elastic lamina was lacerated in our FeCl3-induced model, we assume that the interaction between CLEC-2 and its ligands in VSMCs induces thrombus formation. Protein arrays and Biacore analysis were used to identify S100A13 as a CLEC-2 ligand in VSMCs. However, S100A13 is not responsible for the above-described VSMC-induced platelet activation, because S100A13 is not expressed on the surface of normal VSMCs. S100A13 was released upon oxidative stress and expressed in the luminal area of atherosclerotic lesions. Suspended S100A13 did not activate platelets, but immobilized S100A13 significantly increased thrombus formation on collagen-coated surfaces. Taken together, we proposed that VSMCs stimulate platelets through CLEC-2, possibly leading to thrombus formation after plaque erosion and stent implantation, where VSMCs are exposed to blood flow. Furthermore, we identified S100A13 as one of the ligands on VSMCs.&quot;,&quot;publisher&quot;:&quot;Public Library of Science&quot;,&quot;issue&quot;:&quot;9&quot;,&quot;volume&quot;:&quot;10&quot;,&quot;container-title-short&quot;:&quot;&quot;},&quot;isTemporary&quot;:false}]},{&quot;citationID&quot;:&quot;MENDELEY_CITATION_dc6ca257-4e13-4cd1-b738-cb95361eb490&quot;,&quot;properties&quot;:{&quot;noteIndex&quot;:0},&quot;isEdited&quot;:false,&quot;manualOverride&quot;:{&quot;isManuallyOverridden&quot;:false,&quot;citeprocText&quot;:&quot;[24]&quot;,&quot;manualOverrideText&quot;:&quot;&quot;},&quot;citationTag&quot;:&quot;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quot;,&quot;citationItems&quot;:[{&quot;id&quot;:&quot;f884032a-2b1c-360a-aafa-1f2ada63d620&quot;,&quot;itemData&quot;:{&quot;type&quot;:&quot;article-journal&quot;,&quot;id&quot;:&quot;f884032a-2b1c-360a-aafa-1f2ada63d620&quot;,&quot;title&quot;:&quot;Endostatin affects osteoblast behavior in vitro, but collagen XVIII/endostatin is not essential for skeletal development in vivo&quot;,&quot;author&quot;:[{&quot;family&quot;:&quot;Sipola&quot;,&quot;given&quot;:&quot;Annina&quot;,&quot;parse-names&quot;:false,&quot;dropping-particle&quot;:&quot;&quot;,&quot;non-dropping-particle&quot;:&quot;&quot;},{&quot;family&quot;:&quot;Seppinen&quot;,&quot;given&quot;:&quot;Lotta&quot;,&quot;parse-names&quot;:false,&quot;dropping-particle&quot;:&quot;&quot;,&quot;non-dropping-particle&quot;:&quot;&quot;},{&quot;family&quot;:&quot;Pihlajaniemi&quot;,&quot;given&quot;:&quot;Taina&quot;,&quot;parse-names&quot;:false,&quot;dropping-particle&quot;:&quot;&quot;,&quot;non-dropping-particle&quot;:&quot;&quot;},{&quot;family&quot;:&quot;Tuukkanen&quot;,&quot;given&quot;:&quot;Juha&quot;,&quot;parse-names&quot;:false,&quot;dropping-particle&quot;:&quot;&quot;,&quot;non-dropping-particle&quot;:&quot;&quot;}],&quot;container-title&quot;:&quot;Calcified tissue international&quot;,&quot;container-title-short&quot;:&quot;Calcif Tissue Int&quot;,&quot;accessed&quot;:{&quot;date-parts&quot;:[[2022,5,14]]},&quot;DOI&quot;:&quot;10.1007/S00223-009-9287-X&quot;,&quot;ISSN&quot;:&quot;1432-0827&quot;,&quot;PMID&quot;:&quot;19763371&quot;,&quot;URL&quot;:&quot;https://pubmed.ncbi.nlm.nih.gov/19763371/&quot;,&quot;issued&quot;:{&quot;date-parts&quot;:[[2009,11]]},&quot;page&quot;:&quot;412-420&quot;,&quot;abstract&quot;:&quot;Endostatin, a fragment of collagen XVIII, can inhibit vascular endothelial growth factor (VEGF) signaling. VEGF is known to be crucial for bone development. The aims of this study were to investigate the influences of endostatin on osteoblast behavior in vitro and the roles of collagen XVIII/endostatin on bone development in vivo. For the in vitro experiments, MC3T3-E1 osteoblasts were treated with VEGF-A, 2 μg/ml endostatin, 20 μg/ml endostatin, VEGF-A + 2 μg/ml endostatin, or VEGF-A + 20 μg/ml endostatin. Osteoblast proliferation and matrix mineralization were analyzed. Faxitron, pQCT, and histological analyses were performed on hindleg bones of transgenic mice overexpressing endostatin (ES-tg) and mice lacking collagen XVIII (Col18a1 -/-) to study bone development in vivo. Treatment of cells with endostatin decreased osteoblast proliferation. Moreover, VEGF-A together with endostatin (2 μg/ml) decreased osteoblast proliferation and matrix mineralization. In vivo, Col18a1 -/- and ES-tg mice displayed no differences in bone density or mineral content during bone development, but ES-tg bones grew in length more slowly compared to the controls. The formation of secondary ossification centers was delayed in Col18a1 -/- mice. Immunohistochemistry revealed collagen XVIII in basement membranes of periosteal and bone marrow vessels and at muscle attachment sites. In conclusion, endostatin affects osteoblast behavior in vitro, the effects being boosted by simultaneous treatment with VEGF. In vivo, Col18a1 -/- and ES-tg mice show mild delays in bone development. These changes are transitory and suggest that collagen XVIII/endostatin does not play an indispensable role in skeletal development. © 2009 Springer Science+Business Media, LLC.&quot;,&quot;publisher&quot;:&quot;Calcif Tissue Int&quot;,&quot;issue&quot;:&quot;5&quot;,&quot;volume&quot;:&quot;85&quot;},&quot;isTemporary&quot;:false}]},{&quot;citationID&quot;:&quot;MENDELEY_CITATION_de543f9c-ae68-4e59-a551-1392680c28ed&quot;,&quot;properties&quot;:{&quot;noteIndex&quot;:0},&quot;isEdited&quot;:false,&quot;manualOverride&quot;:{&quot;citeprocText&quot;:&quot;[25]&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quot;citationID&quot;:&quot;MENDELEY_CITATION_95cd987d-c439-4c28-bf44-011569b6e5a0&quot;,&quot;properties&quot;:{&quot;noteIndex&quot;:0},&quot;isEdited&quot;:false,&quot;manualOverride&quot;:{&quot;isManuallyOverridden&quot;:false,&quot;citeprocText&quot;:&quot;[26]&quot;,&quot;manualOverrideText&quot;:&quot;&quot;},&quot;citationTag&quot;:&quot;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quot;,&quot;citationItems&quot;:[{&quot;id&quot;:&quot;c3044e15-29a1-3045-b8eb-37cc18280f24&quot;,&quot;itemData&quot;:{&quot;type&quot;:&quot;article-journal&quot;,&quot;id&quot;:&quot;c3044e15-29a1-3045-b8eb-37cc18280f24&quot;,&quot;title&quot;:&quot;STRING v11: protein-protein association networks with increased coverage, supporting functional discovery in genome-wide experimental datasets&quot;,&quot;author&quot;:[{&quot;family&quot;:&quot;Szklarczyk&quot;,&quot;given&quot;:&quot;Damian&quot;,&quot;parse-names&quot;:false,&quot;dropping-particle&quot;:&quot;&quot;,&quot;non-dropping-particle&quot;:&quot;&quot;},{&quot;family&quot;:&quot;Gable&quot;,&quot;given&quot;:&quot;Annika L&quot;,&quot;parse-names&quot;:false,&quot;dropping-particle&quot;:&quot;&quot;,&quot;non-dropping-particle&quot;:&quot;&quot;},{&quot;family&quot;:&quot;Lyon&quot;,&quot;given&quot;:&quot;David&quot;,&quot;parse-names&quot;:false,&quot;dropping-particle&quot;:&quot;&quot;,&quot;non-dropping-particle&quot;:&quot;&quot;},{&quot;family&quot;:&quot;Junge&quot;,&quot;given&quot;:&quot;Alexander&quot;,&quot;parse-names&quot;:false,&quot;dropping-particle&quot;:&quot;&quot;,&quot;non-dropping-particle&quot;:&quot;&quot;},{&quot;family&quot;:&quot;Wyder&quot;,&quot;given&quot;:&quot;Stefan&quot;,&quot;parse-names&quot;:false,&quot;dropping-particle&quot;:&quot;&quot;,&quot;non-dropping-particle&quot;:&quot;&quot;},{&quot;family&quot;:&quot;Huerta-Cepas&quot;,&quot;given&quot;:&quot;Jaime&quot;,&quot;parse-names&quot;:false,&quot;dropping-particle&quot;:&quot;&quot;,&quot;non-dropping-particle&quot;:&quot;&quot;},{&quot;family&quot;:&quot;Simonovic&quot;,&quot;given&quot;:&quot;Milan&quot;,&quot;parse-names&quot;:false,&quot;dropping-particle&quot;:&quot;&quot;,&quot;non-dropping-particle&quot;:&quot;&quot;},{&quot;family&quot;:&quot;Doncheva&quot;,&quot;given&quot;:&quot;Nadezhda T&quot;,&quot;parse-names&quot;:false,&quot;dropping-particle&quot;:&quot;&quot;,&quot;non-dropping-particle&quot;:&quot;&quot;},{&quot;family&quot;:&quot;Morris&quot;,&quot;given&quot;:&quot;John H&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y1131&quot;,&quot;issued&quot;:{&quot;date-parts&quot;:[[2018]]},&quot;page&quot;:&quot;607-613&quot;,&quot;abstract&quot;:&quot;Proteins and their functional interactions form the backbone of the cellular machinery. Their connectiv-ity network needs to be considered for the full understanding of biological phenomena, but the available information on protein-protein associations is incomplete and exhibits varying levels of annotation granularity and reliability. The STRING database aims to collect, score and integrate all publicly available sources of protein-protein interaction information , and to complement these with computational predictions. Its goal is to achieve a comprehensive and objective global network, including direct (physical) as well as indirect (functional) interactions. The latest version of STRING (11.0) more than doubles the number of organisms it covers, to 5090. The most important new feature is an option to up-load entire, genome-wide datasets as input, allowing users to visualize subsets as interaction networks and to perform gene-set enrichment analysis on the entire input. For the enrichment analysis, STRING implements well-known classification systems such as Gene Ontology and KEGG, but also offers additional, new classification systems based on high-throughput text-mining as well as on a hierarchical clustering of the association network itself. The STRING resource is available online at https://string-db.org/.&quot;,&quot;volume&quot;:&quot;47&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121</TotalTime>
  <Pages>9</Pages>
  <Words>4632</Words>
  <Characters>26403</Characters>
  <Application>Microsoft Office Word</Application>
  <DocSecurity>0</DocSecurity>
  <Lines>220</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30974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19</cp:revision>
  <cp:lastPrinted>2022-05-15T20:03:00Z</cp:lastPrinted>
  <dcterms:created xsi:type="dcterms:W3CDTF">2022-05-15T21:36:00Z</dcterms:created>
  <dcterms:modified xsi:type="dcterms:W3CDTF">2022-05-15T23:54:00Z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